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D4AF" w14:textId="77777777" w:rsidR="00165265" w:rsidRDefault="00165265" w:rsidP="00A22A43">
      <w:pPr>
        <w:pStyle w:val="ac"/>
        <w:rPr>
          <w:bCs/>
        </w:rPr>
      </w:pPr>
      <w:r w:rsidRPr="00F47912">
        <w:t xml:space="preserve">МИНИСТЕРСТВО </w:t>
      </w:r>
      <w:r w:rsidR="0002457D" w:rsidRPr="00F47912">
        <w:t xml:space="preserve">НАУКИ </w:t>
      </w:r>
      <w:r w:rsidRPr="00F47912">
        <w:t xml:space="preserve">И </w:t>
      </w:r>
      <w:r w:rsidR="0002457D" w:rsidRPr="00A22A43">
        <w:t>ВЫСШЕГО</w:t>
      </w:r>
      <w:r w:rsidR="0002457D" w:rsidRPr="00F47912">
        <w:t>ОБРАЗОВАНИЯ</w:t>
      </w:r>
      <w:r w:rsidRPr="00113C1C">
        <w:br/>
      </w:r>
      <w:r w:rsidRPr="00F47912">
        <w:t>РОССИЙСКОЙ ФЕДЕРАЦИИ</w:t>
      </w:r>
    </w:p>
    <w:p w14:paraId="2B7238AF" w14:textId="77777777" w:rsidR="00A22A43" w:rsidRPr="00A22A43" w:rsidRDefault="00A22A43" w:rsidP="00521366"/>
    <w:p w14:paraId="57F555C2" w14:textId="77777777" w:rsidR="00165265" w:rsidRPr="00113C1C" w:rsidRDefault="00150B0B" w:rsidP="00A22A43">
      <w:pPr>
        <w:pStyle w:val="ac"/>
      </w:pPr>
      <w:r>
        <w:t>ф</w:t>
      </w:r>
      <w:r w:rsidR="00165265">
        <w:t>едеральное г</w:t>
      </w:r>
      <w:r w:rsidR="00165265" w:rsidRPr="001B21E4">
        <w:t xml:space="preserve">осударственное </w:t>
      </w:r>
      <w:r w:rsidR="00165265">
        <w:t xml:space="preserve">автономное </w:t>
      </w:r>
      <w:r w:rsidR="00165265" w:rsidRPr="00113C1C">
        <w:br/>
      </w:r>
      <w:r w:rsidR="00165265" w:rsidRPr="001B21E4">
        <w:t>образовательное</w:t>
      </w:r>
      <w:r w:rsidR="002E13EA">
        <w:t xml:space="preserve"> </w:t>
      </w:r>
      <w:r w:rsidR="00165265" w:rsidRPr="001B21E4">
        <w:t>учреждение высшего образования</w:t>
      </w:r>
      <w:r w:rsidR="00165265" w:rsidRPr="001B21E4">
        <w:br/>
      </w:r>
      <w:r w:rsidR="00165265">
        <w:t>«С</w:t>
      </w:r>
      <w:r w:rsidR="00165265" w:rsidRPr="001B21E4">
        <w:t xml:space="preserve">амарский </w:t>
      </w:r>
      <w:r w:rsidR="00165265">
        <w:t xml:space="preserve">национальный исследовательский </w:t>
      </w:r>
      <w:r w:rsidR="00165265" w:rsidRPr="001B21E4">
        <w:t xml:space="preserve">университет </w:t>
      </w:r>
      <w:r w:rsidR="00165265">
        <w:br/>
      </w:r>
      <w:r w:rsidR="00165265" w:rsidRPr="001B21E4">
        <w:t>имени академика С.П. Королева</w:t>
      </w:r>
      <w:r w:rsidR="00165265">
        <w:t>»</w:t>
      </w:r>
      <w:r w:rsidR="00A22A43">
        <w:br/>
      </w:r>
      <w:r w:rsidR="00165265" w:rsidRPr="00B03AAA">
        <w:rPr>
          <w:bCs/>
        </w:rPr>
        <w:t>(</w:t>
      </w:r>
      <w:r w:rsidR="00165265">
        <w:rPr>
          <w:bCs/>
        </w:rPr>
        <w:t>Самарский университет)</w:t>
      </w:r>
    </w:p>
    <w:p w14:paraId="79E7D88D" w14:textId="77777777" w:rsidR="00165265" w:rsidRDefault="00165265" w:rsidP="00A22A43">
      <w:pPr>
        <w:pStyle w:val="ac"/>
      </w:pPr>
    </w:p>
    <w:p w14:paraId="4E6B9AB3" w14:textId="77777777" w:rsidR="00165265" w:rsidRPr="00D84EC0" w:rsidRDefault="005C5A77" w:rsidP="00A22A43">
      <w:pPr>
        <w:pStyle w:val="ac"/>
      </w:pPr>
      <w:r>
        <w:t>Институт ин</w:t>
      </w:r>
      <w:r w:rsidRPr="00A22A43">
        <w:rPr>
          <w:rStyle w:val="-0"/>
        </w:rPr>
        <w:t>формати</w:t>
      </w:r>
      <w:r>
        <w:t>ки</w:t>
      </w:r>
      <w:r w:rsidR="00165265">
        <w:t xml:space="preserve"> и </w:t>
      </w:r>
      <w:r>
        <w:t>кибернет</w:t>
      </w:r>
      <w:r w:rsidR="00165265">
        <w:t>ики</w:t>
      </w:r>
    </w:p>
    <w:p w14:paraId="111A9A13" w14:textId="77777777" w:rsidR="00165265" w:rsidRPr="001B21E4" w:rsidRDefault="00165265" w:rsidP="00A22A43">
      <w:pPr>
        <w:pStyle w:val="ac"/>
      </w:pPr>
      <w:r w:rsidRPr="00D84EC0">
        <w:t>Кафедра технической кибернетики</w:t>
      </w:r>
    </w:p>
    <w:p w14:paraId="44958499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70CB62D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DB5B8F5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F857C53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EFF5696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4A9C1EA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F80E695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F1A9AED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AB643CD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D53D0D0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037E7E07" w14:textId="77777777" w:rsidR="00155442" w:rsidRDefault="00155442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6B58A71" w14:textId="77777777" w:rsidR="00155442" w:rsidRPr="00532BA9" w:rsidRDefault="00155442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D8CD7DC" w14:textId="77777777" w:rsidR="00165265" w:rsidRPr="00532BA9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6AD277D8" w14:textId="2511B94D" w:rsidR="00155442" w:rsidRDefault="00155442" w:rsidP="00E84955">
      <w:pPr>
        <w:pStyle w:val="ac"/>
      </w:pPr>
      <w:r>
        <w:t xml:space="preserve">Отчёт по предмету «Технологии программирования на </w:t>
      </w:r>
      <w:r>
        <w:rPr>
          <w:lang w:val="en-US"/>
        </w:rPr>
        <w:t>Python</w:t>
      </w:r>
      <w:r>
        <w:t>»</w:t>
      </w:r>
    </w:p>
    <w:p w14:paraId="51ABC5EA" w14:textId="77777777" w:rsidR="00E84955" w:rsidRDefault="00E84955" w:rsidP="00E84955">
      <w:pPr>
        <w:pStyle w:val="ac"/>
      </w:pPr>
    </w:p>
    <w:p w14:paraId="02F0AD66" w14:textId="77777777" w:rsidR="00E84955" w:rsidRPr="00E84955" w:rsidRDefault="00E84955" w:rsidP="00E84955">
      <w:pPr>
        <w:pStyle w:val="ac"/>
      </w:pPr>
    </w:p>
    <w:p w14:paraId="274C9148" w14:textId="77777777" w:rsidR="00155442" w:rsidRPr="00E443ED" w:rsidRDefault="00155442" w:rsidP="00466139">
      <w:pPr>
        <w:shd w:val="clear" w:color="auto" w:fill="FFFFFF"/>
        <w:ind w:left="58"/>
        <w:jc w:val="center"/>
        <w:rPr>
          <w:sz w:val="12"/>
          <w:szCs w:val="16"/>
        </w:rPr>
      </w:pPr>
    </w:p>
    <w:p w14:paraId="3F6E3BB7" w14:textId="77777777" w:rsidR="00165265" w:rsidRDefault="00165265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2F5BD0B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861EF24" w14:textId="77777777" w:rsidR="0009637C" w:rsidRDefault="0009637C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0200EFF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8EC3216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84A73F3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B4EF1CA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9EBB4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A839E62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65FFEA7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BB9197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712F167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CC3C9F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2808DC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0E8AAA1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8E699A2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1A0D011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15AF710" w14:textId="77777777" w:rsidR="0055446E" w:rsidRPr="007971D6" w:rsidRDefault="0055446E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9C50751" w14:textId="77777777" w:rsidR="00466139" w:rsidRPr="007971D6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6B6747D" w14:textId="73C9A98D" w:rsidR="001C58DF" w:rsidRDefault="001C58DF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150B0B">
        <w:rPr>
          <w:sz w:val="28"/>
          <w:szCs w:val="28"/>
        </w:rPr>
        <w:t>Обучающийся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7E58">
        <w:rPr>
          <w:sz w:val="28"/>
          <w:szCs w:val="28"/>
        </w:rPr>
        <w:t>С</w:t>
      </w:r>
      <w:r w:rsidR="00155442" w:rsidRPr="00E443ED">
        <w:rPr>
          <w:sz w:val="28"/>
          <w:szCs w:val="28"/>
        </w:rPr>
        <w:t>.А</w:t>
      </w:r>
      <w:r w:rsidRPr="00E443ED">
        <w:rPr>
          <w:sz w:val="28"/>
          <w:szCs w:val="28"/>
        </w:rPr>
        <w:t>.</w:t>
      </w:r>
      <w:r w:rsidR="00C67E58">
        <w:rPr>
          <w:sz w:val="28"/>
          <w:szCs w:val="28"/>
        </w:rPr>
        <w:t xml:space="preserve"> Прохоров</w:t>
      </w:r>
      <w:r w:rsidRPr="00E443ED">
        <w:rPr>
          <w:sz w:val="28"/>
          <w:szCs w:val="28"/>
        </w:rPr>
        <w:t xml:space="preserve"> </w:t>
      </w:r>
    </w:p>
    <w:p w14:paraId="209F8C85" w14:textId="77777777" w:rsidR="001C58DF" w:rsidRPr="00422D76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23DE8B22" w14:textId="77777777" w:rsidR="001C58DF" w:rsidRPr="00E443ED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FF0000"/>
          <w:sz w:val="16"/>
          <w:szCs w:val="16"/>
        </w:rPr>
      </w:pPr>
      <w:r>
        <w:rPr>
          <w:color w:val="000000"/>
          <w:sz w:val="16"/>
          <w:szCs w:val="16"/>
        </w:rPr>
        <w:tab/>
      </w:r>
    </w:p>
    <w:p w14:paraId="2B8C4F66" w14:textId="77777777" w:rsidR="001C58DF" w:rsidRPr="00635E3B" w:rsidRDefault="00155442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="00E443ED">
        <w:rPr>
          <w:sz w:val="28"/>
          <w:szCs w:val="28"/>
        </w:rPr>
        <w:tab/>
      </w:r>
      <w:r w:rsidR="00E443ED">
        <w:rPr>
          <w:sz w:val="28"/>
          <w:szCs w:val="28"/>
        </w:rPr>
        <w:tab/>
      </w:r>
      <w:proofErr w:type="spellStart"/>
      <w:r w:rsidR="00E443ED">
        <w:rPr>
          <w:sz w:val="28"/>
          <w:szCs w:val="28"/>
        </w:rPr>
        <w:t>Н</w:t>
      </w:r>
      <w:r w:rsidR="001C58DF">
        <w:rPr>
          <w:sz w:val="28"/>
          <w:szCs w:val="28"/>
        </w:rPr>
        <w:t>.В</w:t>
      </w:r>
      <w:r w:rsidR="001C58DF" w:rsidRPr="001B21E4">
        <w:rPr>
          <w:sz w:val="28"/>
          <w:szCs w:val="28"/>
        </w:rPr>
        <w:t>.</w:t>
      </w:r>
      <w:r w:rsidR="00E443ED">
        <w:rPr>
          <w:sz w:val="28"/>
          <w:szCs w:val="28"/>
        </w:rPr>
        <w:t>Головастиков</w:t>
      </w:r>
      <w:proofErr w:type="spellEnd"/>
    </w:p>
    <w:p w14:paraId="40CED0CD" w14:textId="77777777" w:rsidR="001C58DF" w:rsidRPr="00422D76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592D0CA8" w14:textId="77777777" w:rsidR="00466139" w:rsidRPr="00532BA9" w:rsidRDefault="00466139" w:rsidP="00466139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14:paraId="304B6E1C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8CC0349" w14:textId="77777777" w:rsidR="0046613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5A6DC91" w14:textId="77777777" w:rsidR="0046613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D686060" w14:textId="77777777" w:rsidR="005C5A77" w:rsidRDefault="005C5A77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845F11A" w14:textId="77777777" w:rsidR="005C5A77" w:rsidRDefault="005C5A77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E3F756C" w14:textId="77777777" w:rsidR="00CB479E" w:rsidRDefault="00CB479E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3887731" w14:textId="77777777" w:rsidR="00CB479E" w:rsidRPr="00DC2FC5" w:rsidRDefault="00CB479E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5516D2A" w14:textId="77777777" w:rsidR="00466139" w:rsidRPr="00DC2FC5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FD5C059" w14:textId="77777777" w:rsidR="00466139" w:rsidRPr="00DC2FC5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640D2E1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FE6AC39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F69E02B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BC9CD2D" w14:textId="77777777" w:rsidR="005C5A77" w:rsidRDefault="00466139" w:rsidP="00D1514F">
      <w:pPr>
        <w:pStyle w:val="ac"/>
      </w:pPr>
      <w:proofErr w:type="gramStart"/>
      <w:r w:rsidRPr="00635E3B">
        <w:t>С</w:t>
      </w:r>
      <w:r w:rsidR="00F12BB1" w:rsidRPr="00635E3B">
        <w:t>амара</w:t>
      </w:r>
      <w:r w:rsidRPr="00635E3B">
        <w:t xml:space="preserve">  20</w:t>
      </w:r>
      <w:r w:rsidR="00F059B4">
        <w:t>2</w:t>
      </w:r>
      <w:r w:rsidR="00155442">
        <w:t>5</w:t>
      </w:r>
      <w:proofErr w:type="gramEnd"/>
      <w:r w:rsidR="005C5A77">
        <w:br w:type="page"/>
      </w:r>
    </w:p>
    <w:p w14:paraId="07D12559" w14:textId="77777777" w:rsidR="00466139" w:rsidRDefault="00466139" w:rsidP="003B5E88">
      <w:pPr>
        <w:pStyle w:val="aff0"/>
      </w:pPr>
      <w:bookmarkStart w:id="0" w:name="_Toc419299846"/>
      <w:bookmarkStart w:id="1" w:name="_Toc419300618"/>
      <w:bookmarkStart w:id="2" w:name="_Toc419322231"/>
      <w:bookmarkStart w:id="3" w:name="_Toc419495476"/>
      <w:bookmarkStart w:id="4" w:name="_Toc419495556"/>
      <w:bookmarkStart w:id="5" w:name="_Toc419495644"/>
      <w:bookmarkStart w:id="6" w:name="_Toc102385401"/>
      <w:bookmarkStart w:id="7" w:name="_Toc102388283"/>
      <w:bookmarkStart w:id="8" w:name="_Toc102389587"/>
      <w:bookmarkStart w:id="9" w:name="_Toc102425291"/>
      <w:bookmarkStart w:id="10" w:name="_Toc102485618"/>
      <w:r w:rsidRPr="00B9237C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0438B4D8" w14:textId="264AAE0A" w:rsidR="00BF6A82" w:rsidRDefault="00A463D1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 w:rsidR="00F27874">
            <w:instrText xml:space="preserve"> TOC \o "1-4" \h \z \u </w:instrText>
          </w:r>
          <w:r>
            <w:fldChar w:fldCharType="separate"/>
          </w:r>
          <w:hyperlink w:anchor="_Toc216731366" w:history="1">
            <w:r w:rsidR="00BF6A82" w:rsidRPr="0079176A">
              <w:rPr>
                <w:rStyle w:val="af"/>
              </w:rPr>
              <w:t>1 Введение</w:t>
            </w:r>
            <w:r w:rsidR="00BF6A82">
              <w:rPr>
                <w:webHidden/>
              </w:rPr>
              <w:tab/>
            </w:r>
            <w:r w:rsidR="00BF6A82">
              <w:rPr>
                <w:webHidden/>
              </w:rPr>
              <w:fldChar w:fldCharType="begin"/>
            </w:r>
            <w:r w:rsidR="00BF6A82">
              <w:rPr>
                <w:webHidden/>
              </w:rPr>
              <w:instrText xml:space="preserve"> PAGEREF _Toc216731366 \h </w:instrText>
            </w:r>
            <w:r w:rsidR="00BF6A82">
              <w:rPr>
                <w:webHidden/>
              </w:rPr>
            </w:r>
            <w:r w:rsidR="00BF6A82">
              <w:rPr>
                <w:webHidden/>
              </w:rPr>
              <w:fldChar w:fldCharType="separate"/>
            </w:r>
            <w:r w:rsidR="00E505A4">
              <w:rPr>
                <w:webHidden/>
              </w:rPr>
              <w:t>3</w:t>
            </w:r>
            <w:r w:rsidR="00BF6A82">
              <w:rPr>
                <w:webHidden/>
              </w:rPr>
              <w:fldChar w:fldCharType="end"/>
            </w:r>
          </w:hyperlink>
        </w:p>
        <w:p w14:paraId="0E7E6371" w14:textId="048363CA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67" w:history="1">
            <w:r w:rsidRPr="0079176A">
              <w:rPr>
                <w:rStyle w:val="af"/>
                <w:noProof/>
              </w:rPr>
              <w:t>1.1 Первое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9688" w14:textId="44C8065A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68" w:history="1">
            <w:r w:rsidRPr="0079176A">
              <w:rPr>
                <w:rStyle w:val="af"/>
                <w:noProof/>
              </w:rPr>
              <w:t>1.2 Второе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0A6E3" w14:textId="0122ADC7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69" w:history="1">
            <w:r w:rsidRPr="0079176A">
              <w:rPr>
                <w:rStyle w:val="af"/>
                <w:noProof/>
              </w:rPr>
              <w:t>1.3 Третье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F373E" w14:textId="59678796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0" w:history="1">
            <w:r w:rsidRPr="0079176A">
              <w:rPr>
                <w:rStyle w:val="af"/>
                <w:noProof/>
              </w:rPr>
              <w:t>1.4 Четвертое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72B20" w14:textId="0EAD296A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1" w:history="1">
            <w:r w:rsidRPr="0079176A">
              <w:rPr>
                <w:rStyle w:val="af"/>
                <w:noProof/>
              </w:rPr>
              <w:t>1.5 Пятое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5027" w14:textId="2A3FC0F1" w:rsidR="00BF6A82" w:rsidRDefault="00BF6A8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2" w:history="1">
            <w:r w:rsidRPr="0079176A">
              <w:rPr>
                <w:rStyle w:val="af"/>
              </w:rPr>
              <w:t>2 Основная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_Toc216731372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505A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3B5C6BB" w14:textId="38B73E8B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3" w:history="1">
            <w:r w:rsidRPr="0079176A">
              <w:rPr>
                <w:rStyle w:val="af"/>
                <w:noProof/>
              </w:rPr>
              <w:t>2.1</w:t>
            </w:r>
            <w:r w:rsidRPr="0079176A">
              <w:rPr>
                <w:rStyle w:val="af"/>
                <w:bCs/>
                <w:noProof/>
              </w:rPr>
              <w:t xml:space="preserve"> Модуль cat_image.py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B040" w14:textId="05B63C9D" w:rsidR="00BF6A82" w:rsidRDefault="00BF6A8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4" w:history="1">
            <w:r w:rsidRPr="0079176A">
              <w:rPr>
                <w:rStyle w:val="af"/>
                <w:noProof/>
                <w:lang w:val="en-US"/>
              </w:rPr>
              <w:t>2.1.1</w:t>
            </w:r>
            <w:r w:rsidRPr="0079176A">
              <w:rPr>
                <w:rStyle w:val="af"/>
                <w:noProof/>
              </w:rPr>
              <w:t xml:space="preserve"> Класс </w:t>
            </w:r>
            <w:r w:rsidRPr="0079176A">
              <w:rPr>
                <w:rStyle w:val="af"/>
                <w:noProof/>
                <w:lang w:val="en-US"/>
              </w:rPr>
              <w:t>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7698F" w14:textId="202FF952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5" w:history="1">
            <w:r w:rsidRPr="0079176A">
              <w:rPr>
                <w:rStyle w:val="af"/>
                <w:noProof/>
              </w:rPr>
              <w:t>2.2</w:t>
            </w:r>
            <w:r w:rsidRPr="0079176A">
              <w:rPr>
                <w:rStyle w:val="af"/>
                <w:bCs/>
                <w:noProof/>
              </w:rPr>
              <w:t xml:space="preserve"> Модуль image_processing.py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9526A" w14:textId="200A6E72" w:rsidR="00BF6A82" w:rsidRDefault="00BF6A8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6" w:history="1">
            <w:r w:rsidRPr="0079176A">
              <w:rPr>
                <w:rStyle w:val="af"/>
                <w:noProof/>
              </w:rPr>
              <w:t xml:space="preserve">2.2.1 Класс </w:t>
            </w:r>
            <w:r w:rsidRPr="0079176A">
              <w:rPr>
                <w:rStyle w:val="af"/>
                <w:bCs/>
                <w:noProof/>
              </w:rPr>
              <w:t>ImageProcessing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B8095" w14:textId="522D536D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7" w:history="1">
            <w:r w:rsidRPr="0079176A">
              <w:rPr>
                <w:rStyle w:val="af"/>
                <w:noProof/>
                <w:lang w:val="en-US"/>
              </w:rPr>
              <w:t>2.3</w:t>
            </w:r>
            <w:r w:rsidRPr="0079176A">
              <w:rPr>
                <w:rStyle w:val="af"/>
                <w:bCs/>
                <w:noProof/>
              </w:rPr>
              <w:t xml:space="preserve"> Модуль cat_image_processor.py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07FF6" w14:textId="31E81FDD" w:rsidR="00BF6A82" w:rsidRDefault="00BF6A8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8" w:history="1">
            <w:r w:rsidRPr="0079176A">
              <w:rPr>
                <w:rStyle w:val="af"/>
                <w:noProof/>
              </w:rPr>
              <w:t xml:space="preserve">2.3.1 Класс </w:t>
            </w:r>
            <w:r w:rsidRPr="0079176A">
              <w:rPr>
                <w:rStyle w:val="af"/>
                <w:bCs/>
                <w:noProof/>
              </w:rPr>
              <w:t>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9E42D" w14:textId="783A4006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9" w:history="1">
            <w:r w:rsidRPr="0079176A">
              <w:rPr>
                <w:rStyle w:val="af"/>
                <w:bCs/>
                <w:noProof/>
              </w:rPr>
              <w:t>2.4 Модуль</w:t>
            </w:r>
            <w:r w:rsidRPr="0079176A">
              <w:rPr>
                <w:rStyle w:val="af"/>
                <w:bCs/>
                <w:noProof/>
                <w:lang w:val="en-US"/>
              </w:rPr>
              <w:t> cat_api_client.py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343B9" w14:textId="26091232" w:rsidR="00BF6A82" w:rsidRDefault="00BF6A8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0" w:history="1">
            <w:r w:rsidRPr="0079176A">
              <w:rPr>
                <w:rStyle w:val="af"/>
                <w:noProof/>
              </w:rPr>
              <w:t xml:space="preserve">2.4.1 Класс </w:t>
            </w:r>
            <w:r w:rsidRPr="0079176A">
              <w:rPr>
                <w:rStyle w:val="af"/>
                <w:bCs/>
                <w:noProof/>
              </w:rPr>
              <w:t>CatAPIClient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A04F1" w14:textId="713DF0D0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1" w:history="1">
            <w:r w:rsidRPr="0079176A">
              <w:rPr>
                <w:rStyle w:val="af"/>
                <w:bCs/>
                <w:noProof/>
              </w:rPr>
              <w:t>2.5 Модуль</w:t>
            </w:r>
            <w:r w:rsidRPr="0079176A">
              <w:rPr>
                <w:rStyle w:val="af"/>
                <w:bCs/>
                <w:noProof/>
                <w:lang w:val="en-US"/>
              </w:rPr>
              <w:t> </w:t>
            </w:r>
            <w:r w:rsidRPr="0079176A">
              <w:rPr>
                <w:rStyle w:val="af"/>
                <w:bCs/>
                <w:noProof/>
              </w:rPr>
              <w:t>logger</w:t>
            </w:r>
            <w:r w:rsidRPr="0079176A">
              <w:rPr>
                <w:rStyle w:val="af"/>
                <w:bCs/>
                <w:noProof/>
                <w:lang w:val="en-US"/>
              </w:rPr>
              <w:t>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91C0" w14:textId="39D9DD70" w:rsidR="00BF6A82" w:rsidRDefault="00BF6A8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2" w:history="1">
            <w:r w:rsidRPr="0079176A">
              <w:rPr>
                <w:rStyle w:val="af"/>
                <w:noProof/>
              </w:rPr>
              <w:t xml:space="preserve">2.5.1 Класс </w:t>
            </w:r>
            <w:r w:rsidRPr="0079176A">
              <w:rPr>
                <w:rStyle w:val="af"/>
                <w:bCs/>
                <w:noProof/>
              </w:rPr>
              <w:t>PipelineLogger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06ADC" w14:textId="003A01F7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3" w:history="1">
            <w:r w:rsidRPr="0079176A">
              <w:rPr>
                <w:rStyle w:val="af"/>
                <w:bCs/>
                <w:noProof/>
              </w:rPr>
              <w:t>2.6 Модуль</w:t>
            </w:r>
            <w:r w:rsidRPr="0079176A">
              <w:rPr>
                <w:rStyle w:val="af"/>
                <w:bCs/>
                <w:noProof/>
                <w:lang w:val="en-US"/>
              </w:rPr>
              <w:t> </w:t>
            </w:r>
            <w:r w:rsidRPr="0079176A">
              <w:rPr>
                <w:rStyle w:val="af"/>
                <w:bCs/>
                <w:noProof/>
              </w:rPr>
              <w:t>cat_pipeline</w:t>
            </w:r>
            <w:r w:rsidRPr="0079176A">
              <w:rPr>
                <w:rStyle w:val="af"/>
                <w:bCs/>
                <w:noProof/>
                <w:lang w:val="en-US"/>
              </w:rPr>
              <w:t>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05A5C" w14:textId="19882A1B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4" w:history="1">
            <w:r w:rsidRPr="0079176A">
              <w:rPr>
                <w:rStyle w:val="af"/>
                <w:noProof/>
              </w:rPr>
              <w:t>2.7 Покрытие тестами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72622" w14:textId="58CAB8A7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5" w:history="1">
            <w:r w:rsidRPr="0079176A">
              <w:rPr>
                <w:rStyle w:val="af"/>
                <w:noProof/>
              </w:rPr>
              <w:t>2.8 Сетевое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EAE5C" w14:textId="4002A673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6" w:history="1">
            <w:r w:rsidRPr="0079176A">
              <w:rPr>
                <w:rStyle w:val="af"/>
                <w:noProof/>
              </w:rPr>
              <w:t>2.9 Основные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3DF41" w14:textId="7E706372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7" w:history="1">
            <w:r w:rsidRPr="0079176A">
              <w:rPr>
                <w:rStyle w:val="af"/>
                <w:noProof/>
              </w:rPr>
              <w:t>2.10 Инструкция по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A6AB" w14:textId="05C1BAF7" w:rsidR="00BF6A82" w:rsidRDefault="00BF6A8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8" w:history="1">
            <w:r w:rsidRPr="0079176A">
              <w:rPr>
                <w:rStyle w:val="af"/>
              </w:rPr>
              <w:t>3 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_Toc216731388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505A4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ECEB0E1" w14:textId="2C6842B3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9" w:history="1">
            <w:r w:rsidRPr="0079176A">
              <w:rPr>
                <w:rStyle w:val="af"/>
                <w:noProof/>
              </w:rPr>
              <w:t xml:space="preserve">Приложение А – ссылка на репозиторий </w:t>
            </w:r>
            <w:r w:rsidRPr="0079176A">
              <w:rPr>
                <w:rStyle w:val="af"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4A1DF" w14:textId="6C431788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90" w:history="1">
            <w:r w:rsidRPr="0079176A">
              <w:rPr>
                <w:rStyle w:val="af"/>
                <w:noProof/>
              </w:rPr>
              <w:t>Приложение Б – основные зависимости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66970" w14:textId="61A2C4D9" w:rsidR="00F27874" w:rsidRPr="00FD445E" w:rsidRDefault="00A463D1" w:rsidP="009F6673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13B79E9E" w14:textId="77777777" w:rsidR="00B32E78" w:rsidRPr="00FD445E" w:rsidRDefault="00B32E78" w:rsidP="009F6673">
      <w:pPr>
        <w:pStyle w:val="1-"/>
      </w:pPr>
    </w:p>
    <w:p w14:paraId="064CDE55" w14:textId="77FB84C5" w:rsidR="0061354D" w:rsidRPr="00F22BA5" w:rsidRDefault="007858DB" w:rsidP="00F22BA5">
      <w:pPr>
        <w:pStyle w:val="1"/>
      </w:pPr>
      <w:bookmarkStart w:id="11" w:name="_Toc216731366"/>
      <w:r w:rsidRPr="00F22BA5">
        <w:lastRenderedPageBreak/>
        <w:t>Введение</w:t>
      </w:r>
      <w:bookmarkEnd w:id="11"/>
    </w:p>
    <w:p w14:paraId="616E6937" w14:textId="77777777" w:rsidR="00F22BA5" w:rsidRPr="00F22BA5" w:rsidRDefault="00F22BA5" w:rsidP="00F22BA5">
      <w:pPr>
        <w:pStyle w:val="1-"/>
      </w:pPr>
      <w:r w:rsidRPr="00F22BA5">
        <w:t>Целью данной работы является создание приложения для обработки изображений с использованием внешнего API, освоение современных технологий и методов программирования на Python, включая:</w:t>
      </w:r>
    </w:p>
    <w:p w14:paraId="63C75565" w14:textId="77777777" w:rsidR="00F22BA5" w:rsidRPr="00F22BA5" w:rsidRDefault="00F22BA5">
      <w:pPr>
        <w:pStyle w:val="1-"/>
        <w:numPr>
          <w:ilvl w:val="0"/>
          <w:numId w:val="17"/>
        </w:numPr>
      </w:pPr>
      <w:r w:rsidRPr="00F22BA5">
        <w:t>Алгоритмы компьютерного зрения (свёртка, выделение границ, детекция углов)</w:t>
      </w:r>
    </w:p>
    <w:p w14:paraId="7123EB8A" w14:textId="77777777" w:rsidR="00F22BA5" w:rsidRPr="00F22BA5" w:rsidRDefault="00F22BA5">
      <w:pPr>
        <w:pStyle w:val="1-"/>
        <w:numPr>
          <w:ilvl w:val="0"/>
          <w:numId w:val="17"/>
        </w:numPr>
      </w:pPr>
      <w:r w:rsidRPr="00F22BA5">
        <w:t>Асинхронное программирование и многопроцессорность</w:t>
      </w:r>
    </w:p>
    <w:p w14:paraId="0A1003E6" w14:textId="77777777" w:rsidR="00F22BA5" w:rsidRPr="00F22BA5" w:rsidRDefault="00F22BA5">
      <w:pPr>
        <w:pStyle w:val="1-"/>
        <w:numPr>
          <w:ilvl w:val="0"/>
          <w:numId w:val="17"/>
        </w:numPr>
      </w:pPr>
      <w:r w:rsidRPr="00F22BA5">
        <w:t>Работу с внешними API</w:t>
      </w:r>
    </w:p>
    <w:p w14:paraId="23723E49" w14:textId="77777777" w:rsidR="00F22BA5" w:rsidRPr="00F22BA5" w:rsidRDefault="00F22BA5">
      <w:pPr>
        <w:pStyle w:val="1-"/>
        <w:numPr>
          <w:ilvl w:val="0"/>
          <w:numId w:val="17"/>
        </w:numPr>
      </w:pPr>
      <w:r w:rsidRPr="00F22BA5">
        <w:t>Логирование и тестирование приложений</w:t>
      </w:r>
    </w:p>
    <w:p w14:paraId="2A23EE12" w14:textId="1D9ECB6E" w:rsidR="007858DB" w:rsidRPr="000359BD" w:rsidRDefault="00F22BA5">
      <w:pPr>
        <w:pStyle w:val="1-"/>
        <w:numPr>
          <w:ilvl w:val="0"/>
          <w:numId w:val="17"/>
        </w:numPr>
      </w:pPr>
      <w:r w:rsidRPr="00F22BA5">
        <w:t>Организацию кода в виде пакета</w:t>
      </w:r>
    </w:p>
    <w:p w14:paraId="1861C904" w14:textId="7DF2C64A" w:rsidR="00F22BA5" w:rsidRPr="00F22BA5" w:rsidRDefault="00F22BA5" w:rsidP="00F22BA5">
      <w:pPr>
        <w:pStyle w:val="1-"/>
      </w:pPr>
      <w:r w:rsidRPr="00F22BA5">
        <w:t>Для создания приложения были выполнены лабораторные работы 1-5, кратко их требования описаны далее.</w:t>
      </w:r>
    </w:p>
    <w:p w14:paraId="4DFA1F92" w14:textId="77777777" w:rsidR="000A0F39" w:rsidRDefault="00E443ED" w:rsidP="000A0F39">
      <w:pPr>
        <w:pStyle w:val="2"/>
      </w:pPr>
      <w:bookmarkStart w:id="12" w:name="_Toc216731367"/>
      <w:r>
        <w:t>Первое задание</w:t>
      </w:r>
      <w:bookmarkEnd w:id="12"/>
    </w:p>
    <w:p w14:paraId="1E918293" w14:textId="74D01DFC" w:rsidR="000C6BA6" w:rsidRPr="000C6BA6" w:rsidRDefault="000C6BA6" w:rsidP="000C6BA6">
      <w:pPr>
        <w:pStyle w:val="1-"/>
      </w:pPr>
      <w:r>
        <w:t>Необходимо</w:t>
      </w:r>
      <w:r>
        <w:rPr>
          <w:lang w:val="en-US"/>
        </w:rPr>
        <w:t>:</w:t>
      </w:r>
    </w:p>
    <w:p w14:paraId="56FE61B4" w14:textId="6306F447" w:rsidR="000C6BA6" w:rsidRDefault="000C6BA6" w:rsidP="000C6BA6">
      <w:pPr>
        <w:pStyle w:val="1-"/>
      </w:pPr>
      <w:r>
        <w:t>Реализовать консольное приложение для обработки изображений</w:t>
      </w:r>
    </w:p>
    <w:p w14:paraId="3D71DE72" w14:textId="77777777" w:rsidR="000C6BA6" w:rsidRPr="00692C18" w:rsidRDefault="000C6BA6">
      <w:pPr>
        <w:pStyle w:val="1-"/>
        <w:numPr>
          <w:ilvl w:val="0"/>
          <w:numId w:val="18"/>
        </w:numPr>
      </w:pPr>
      <w:r w:rsidRPr="00692C18">
        <w:t>Реализовать самостоятельно следующие функции: свёртку, приведение цветного изображения к полутоновому, гамма-коррекцию, выделение границ (оператор Собеля), выделение углов (детектор Харриса)</w:t>
      </w:r>
      <w:r w:rsidRPr="00692C18">
        <w:t xml:space="preserve"> </w:t>
      </w:r>
    </w:p>
    <w:p w14:paraId="20D9E9B4" w14:textId="31478B4C" w:rsidR="000C6BA6" w:rsidRPr="00692C18" w:rsidRDefault="000C6BA6">
      <w:pPr>
        <w:pStyle w:val="1-"/>
        <w:numPr>
          <w:ilvl w:val="0"/>
          <w:numId w:val="18"/>
        </w:numPr>
      </w:pPr>
      <w:r w:rsidRPr="00692C18">
        <w:t>Выполнить визуальное сравнение с готовыми функциями для проверки корректности</w:t>
      </w:r>
      <w:r w:rsidRPr="00692C18">
        <w:t xml:space="preserve"> </w:t>
      </w:r>
    </w:p>
    <w:p w14:paraId="711C40D9" w14:textId="5ADE3952" w:rsidR="000C6BA6" w:rsidRPr="00692C18" w:rsidRDefault="000C6BA6">
      <w:pPr>
        <w:pStyle w:val="1-"/>
        <w:numPr>
          <w:ilvl w:val="0"/>
          <w:numId w:val="18"/>
        </w:numPr>
      </w:pPr>
      <w:r w:rsidRPr="00692C18">
        <w:t>Добавить подсчёт времени выполнения операций</w:t>
      </w:r>
    </w:p>
    <w:p w14:paraId="0EDAB361" w14:textId="3C7BB6B0" w:rsidR="000A0F39" w:rsidRDefault="00E443ED" w:rsidP="000C6BA6">
      <w:pPr>
        <w:pStyle w:val="2"/>
      </w:pPr>
      <w:bookmarkStart w:id="13" w:name="_Toc216731368"/>
      <w:r>
        <w:t>Второе задание</w:t>
      </w:r>
      <w:bookmarkEnd w:id="13"/>
    </w:p>
    <w:p w14:paraId="772036F9" w14:textId="6DCA47A6" w:rsidR="000C6BA6" w:rsidRPr="000C6BA6" w:rsidRDefault="000C6BA6" w:rsidP="000C6BA6">
      <w:pPr>
        <w:pStyle w:val="1-"/>
      </w:pPr>
      <w:r>
        <w:t>Необходимо</w:t>
      </w:r>
      <w:r>
        <w:rPr>
          <w:lang w:val="en-US"/>
        </w:rPr>
        <w:t>:</w:t>
      </w:r>
    </w:p>
    <w:p w14:paraId="6571069D" w14:textId="0C7AC24F" w:rsidR="000C6BA6" w:rsidRPr="000C6BA6" w:rsidRDefault="000C6BA6">
      <w:pPr>
        <w:pStyle w:val="1-"/>
        <w:numPr>
          <w:ilvl w:val="0"/>
          <w:numId w:val="5"/>
        </w:numPr>
      </w:pPr>
      <w:r w:rsidRPr="000C6BA6">
        <w:t xml:space="preserve">Подключиться к </w:t>
      </w:r>
      <w:proofErr w:type="spellStart"/>
      <w:r w:rsidRPr="000C6BA6">
        <w:t>Cat</w:t>
      </w:r>
      <w:proofErr w:type="spellEnd"/>
      <w:r w:rsidRPr="000C6BA6">
        <w:t xml:space="preserve"> API (https://thecatapi.com/) и получить API_KEY</w:t>
      </w:r>
    </w:p>
    <w:p w14:paraId="702CC965" w14:textId="6EA04EF9" w:rsidR="000C6BA6" w:rsidRPr="000C6BA6" w:rsidRDefault="000C6BA6">
      <w:pPr>
        <w:pStyle w:val="1-"/>
        <w:numPr>
          <w:ilvl w:val="0"/>
          <w:numId w:val="5"/>
        </w:numPr>
      </w:pPr>
      <w:r w:rsidRPr="000C6BA6">
        <w:t>Скачивать изображения животных с информацией о породе</w:t>
      </w:r>
    </w:p>
    <w:p w14:paraId="3BF3EEA9" w14:textId="30845984" w:rsidR="000C6BA6" w:rsidRPr="000C6BA6" w:rsidRDefault="000C6BA6">
      <w:pPr>
        <w:pStyle w:val="1-"/>
        <w:numPr>
          <w:ilvl w:val="0"/>
          <w:numId w:val="5"/>
        </w:numPr>
      </w:pPr>
      <w:r w:rsidRPr="000C6BA6">
        <w:t xml:space="preserve">Преобразовывать изображения в </w:t>
      </w:r>
      <w:proofErr w:type="spellStart"/>
      <w:r w:rsidRPr="000C6BA6">
        <w:t>numpy</w:t>
      </w:r>
      <w:proofErr w:type="spellEnd"/>
      <w:r w:rsidRPr="000C6BA6">
        <w:t>-массив и выполнять выделение контуров пользовательским и библиотечным методами</w:t>
      </w:r>
    </w:p>
    <w:p w14:paraId="5D3A394E" w14:textId="28DEBDAC" w:rsidR="000C6BA6" w:rsidRPr="000C6BA6" w:rsidRDefault="000C6BA6">
      <w:pPr>
        <w:pStyle w:val="1-"/>
        <w:numPr>
          <w:ilvl w:val="0"/>
          <w:numId w:val="5"/>
        </w:numPr>
      </w:pPr>
      <w:r w:rsidRPr="000C6BA6">
        <w:lastRenderedPageBreak/>
        <w:t>Сохранять исходные и обработанные изображения в отдельную поддиректорию с порядковыми номерами</w:t>
      </w:r>
    </w:p>
    <w:p w14:paraId="4CB5B97C" w14:textId="21174A28" w:rsidR="000C6BA6" w:rsidRPr="000C6BA6" w:rsidRDefault="000C6BA6">
      <w:pPr>
        <w:pStyle w:val="1-"/>
        <w:numPr>
          <w:ilvl w:val="0"/>
          <w:numId w:val="5"/>
        </w:numPr>
      </w:pPr>
      <w:r w:rsidRPr="000C6BA6">
        <w:t>Инкапсулировать функционал в двух классах:</w:t>
      </w:r>
    </w:p>
    <w:p w14:paraId="0D41F558" w14:textId="26869B41" w:rsidR="000C6BA6" w:rsidRPr="000C6BA6" w:rsidRDefault="000C6BA6">
      <w:pPr>
        <w:pStyle w:val="1-"/>
        <w:numPr>
          <w:ilvl w:val="1"/>
          <w:numId w:val="5"/>
        </w:numPr>
      </w:pPr>
      <w:proofErr w:type="spellStart"/>
      <w:r w:rsidRPr="000C6BA6">
        <w:t>CatImage</w:t>
      </w:r>
      <w:proofErr w:type="spellEnd"/>
      <w:r w:rsidRPr="000C6BA6">
        <w:t>: хранит изображение и метаданные, методы обработки, перегрузка операторов сложения/вычитания/преобразования в строку</w:t>
      </w:r>
    </w:p>
    <w:p w14:paraId="5868DF12" w14:textId="366DED23" w:rsidR="000C6BA6" w:rsidRPr="000C6BA6" w:rsidRDefault="000C6BA6">
      <w:pPr>
        <w:pStyle w:val="1-"/>
        <w:numPr>
          <w:ilvl w:val="1"/>
          <w:numId w:val="5"/>
        </w:numPr>
      </w:pPr>
      <w:proofErr w:type="spellStart"/>
      <w:r w:rsidRPr="000C6BA6">
        <w:t>CatImageProcessor</w:t>
      </w:r>
      <w:proofErr w:type="spellEnd"/>
      <w:r w:rsidRPr="000C6BA6">
        <w:t>: работа с API, управление обработкой и сохранением, декоратор для замера времени методов</w:t>
      </w:r>
    </w:p>
    <w:p w14:paraId="707B335E" w14:textId="25036EDC" w:rsidR="00E443ED" w:rsidRDefault="00E443ED" w:rsidP="00E443ED">
      <w:pPr>
        <w:pStyle w:val="2"/>
      </w:pPr>
      <w:bookmarkStart w:id="14" w:name="_Toc216731369"/>
      <w:r>
        <w:t>Третье задание</w:t>
      </w:r>
      <w:bookmarkEnd w:id="14"/>
    </w:p>
    <w:p w14:paraId="167B5324" w14:textId="020A0F6B" w:rsidR="00DA1A4F" w:rsidRDefault="00DA1A4F" w:rsidP="00DA1A4F">
      <w:pPr>
        <w:pStyle w:val="1-"/>
      </w:pPr>
      <w:r>
        <w:t>Необходимо</w:t>
      </w:r>
      <w:r>
        <w:rPr>
          <w:lang w:val="en-US"/>
        </w:rPr>
        <w:t>:</w:t>
      </w:r>
    </w:p>
    <w:p w14:paraId="2D306AB1" w14:textId="46FF4BF2" w:rsidR="00400EF2" w:rsidRDefault="00400EF2">
      <w:pPr>
        <w:pStyle w:val="1-"/>
        <w:numPr>
          <w:ilvl w:val="0"/>
          <w:numId w:val="9"/>
        </w:numPr>
      </w:pPr>
      <w:r w:rsidRPr="00400EF2">
        <w:t xml:space="preserve">Написать скрипт, анализирующий данные в </w:t>
      </w:r>
      <w:proofErr w:type="spellStart"/>
      <w:r w:rsidRPr="00400EF2">
        <w:t>csv</w:t>
      </w:r>
      <w:proofErr w:type="spellEnd"/>
      <w:r w:rsidRPr="00400EF2">
        <w:t>-файле в соответствии с вариантом.</w:t>
      </w:r>
    </w:p>
    <w:p w14:paraId="7608D3CC" w14:textId="0BCA3FE1" w:rsidR="00400EF2" w:rsidRDefault="00400EF2">
      <w:pPr>
        <w:pStyle w:val="1-"/>
        <w:numPr>
          <w:ilvl w:val="0"/>
          <w:numId w:val="9"/>
        </w:numPr>
      </w:pPr>
      <w:r>
        <w:t>Каждый отдельный этап обработки (чтение файла, извлечение данных, агрегация)</w:t>
      </w:r>
      <w:r>
        <w:t xml:space="preserve"> </w:t>
      </w:r>
      <w:r>
        <w:t>должен осуществляться в отдельном генераторе. Генераторы должны быть</w:t>
      </w:r>
      <w:r>
        <w:t xml:space="preserve"> </w:t>
      </w:r>
      <w:r>
        <w:t xml:space="preserve">организованы в </w:t>
      </w:r>
      <w:proofErr w:type="spellStart"/>
      <w:r>
        <w:t>пайплайн</w:t>
      </w:r>
      <w:proofErr w:type="spellEnd"/>
      <w:r>
        <w:t>.</w:t>
      </w:r>
    </w:p>
    <w:p w14:paraId="12DEE37F" w14:textId="17FDB442" w:rsidR="00400EF2" w:rsidRPr="00400EF2" w:rsidRDefault="00400EF2">
      <w:pPr>
        <w:pStyle w:val="1-"/>
        <w:numPr>
          <w:ilvl w:val="0"/>
          <w:numId w:val="9"/>
        </w:numPr>
      </w:pPr>
      <w:r w:rsidRPr="00400EF2">
        <w:t xml:space="preserve">Вывести результаты обработки в виде графика с помощью пакета </w:t>
      </w:r>
      <w:proofErr w:type="spellStart"/>
      <w:r w:rsidRPr="00400EF2">
        <w:t>matplotlib</w:t>
      </w:r>
      <w:proofErr w:type="spellEnd"/>
      <w:r w:rsidRPr="00400EF2">
        <w:t>.</w:t>
      </w:r>
    </w:p>
    <w:p w14:paraId="1666D66A" w14:textId="2BC3E545" w:rsidR="00790A79" w:rsidRDefault="00790A79" w:rsidP="00790A79">
      <w:pPr>
        <w:pStyle w:val="2"/>
      </w:pPr>
      <w:bookmarkStart w:id="15" w:name="_Toc216731370"/>
      <w:r>
        <w:t>Четвертое задание</w:t>
      </w:r>
      <w:bookmarkEnd w:id="15"/>
    </w:p>
    <w:p w14:paraId="231F3498" w14:textId="74BEA12A" w:rsidR="00790A79" w:rsidRPr="00790A79" w:rsidRDefault="00790A79" w:rsidP="00790A79">
      <w:pPr>
        <w:pStyle w:val="1-"/>
      </w:pPr>
      <w:r>
        <w:t>Необходимо</w:t>
      </w:r>
      <w:r>
        <w:rPr>
          <w:lang w:val="en-US"/>
        </w:rPr>
        <w:t>:</w:t>
      </w:r>
    </w:p>
    <w:p w14:paraId="65A48777" w14:textId="2DAC2D7B" w:rsidR="00790A79" w:rsidRDefault="00790A79">
      <w:pPr>
        <w:pStyle w:val="1-"/>
        <w:numPr>
          <w:ilvl w:val="0"/>
          <w:numId w:val="6"/>
        </w:numPr>
      </w:pPr>
      <w:r>
        <w:t xml:space="preserve">Реализовать асинхронное скачивание и сохранение изображений (библиотеки </w:t>
      </w:r>
      <w:proofErr w:type="spellStart"/>
      <w:r>
        <w:t>aiohttp</w:t>
      </w:r>
      <w:proofErr w:type="spellEnd"/>
      <w:r>
        <w:t xml:space="preserve"> и </w:t>
      </w:r>
      <w:proofErr w:type="spellStart"/>
      <w:r>
        <w:t>aiofiles</w:t>
      </w:r>
      <w:proofErr w:type="spellEnd"/>
      <w:r>
        <w:t>)</w:t>
      </w:r>
    </w:p>
    <w:p w14:paraId="04721A69" w14:textId="08C67E0F" w:rsidR="00790A79" w:rsidRDefault="00790A79">
      <w:pPr>
        <w:pStyle w:val="1-"/>
        <w:numPr>
          <w:ilvl w:val="0"/>
          <w:numId w:val="6"/>
        </w:numPr>
      </w:pPr>
      <w:r>
        <w:t>Реализовать параллельную обработку изображений с помощью свёртки в отдельных процессах (</w:t>
      </w:r>
      <w:proofErr w:type="spellStart"/>
      <w:r>
        <w:t>multiprocessing</w:t>
      </w:r>
      <w:proofErr w:type="spellEnd"/>
      <w:r>
        <w:t xml:space="preserve"> или </w:t>
      </w:r>
      <w:proofErr w:type="spellStart"/>
      <w:r>
        <w:t>ProcessPoolExecutor</w:t>
      </w:r>
      <w:proofErr w:type="spellEnd"/>
      <w:r>
        <w:t>)</w:t>
      </w:r>
    </w:p>
    <w:p w14:paraId="4D20296B" w14:textId="43708D82" w:rsidR="00790A79" w:rsidRDefault="00790A79">
      <w:pPr>
        <w:pStyle w:val="1-"/>
        <w:numPr>
          <w:ilvl w:val="0"/>
          <w:numId w:val="6"/>
        </w:numPr>
      </w:pPr>
      <w:r>
        <w:t>Порядковый номер изображения определяется в начале при получении списка URL и не меняется</w:t>
      </w:r>
    </w:p>
    <w:p w14:paraId="372F45E9" w14:textId="65E1BF9E" w:rsidR="00790A79" w:rsidRPr="006C4686" w:rsidRDefault="00790A79">
      <w:pPr>
        <w:pStyle w:val="1-"/>
        <w:numPr>
          <w:ilvl w:val="0"/>
          <w:numId w:val="6"/>
        </w:numPr>
      </w:pPr>
      <w:r>
        <w:t>Добавить замер времени работы программы и вывод информации об этапах обработки с указанием PID процессов</w:t>
      </w:r>
    </w:p>
    <w:p w14:paraId="2C584A7F" w14:textId="653D56CE" w:rsidR="006C4686" w:rsidRDefault="006C4686" w:rsidP="006C4686">
      <w:pPr>
        <w:pStyle w:val="2"/>
      </w:pPr>
      <w:bookmarkStart w:id="16" w:name="_Toc216731371"/>
      <w:r>
        <w:t>Пятое задание</w:t>
      </w:r>
      <w:bookmarkEnd w:id="16"/>
    </w:p>
    <w:p w14:paraId="6C268128" w14:textId="670E3431" w:rsidR="006C4686" w:rsidRPr="003B54FF" w:rsidRDefault="003B54FF" w:rsidP="006C4686">
      <w:pPr>
        <w:pStyle w:val="1-"/>
        <w:rPr>
          <w:lang w:val="en-US"/>
        </w:rPr>
      </w:pPr>
      <w:r>
        <w:t>Необходимо</w:t>
      </w:r>
      <w:r>
        <w:rPr>
          <w:lang w:val="en-US"/>
        </w:rPr>
        <w:t>:</w:t>
      </w:r>
    </w:p>
    <w:p w14:paraId="61B6DB0E" w14:textId="1224EC5C" w:rsidR="006C4686" w:rsidRDefault="006C4686">
      <w:pPr>
        <w:pStyle w:val="1-"/>
        <w:numPr>
          <w:ilvl w:val="0"/>
          <w:numId w:val="7"/>
        </w:numPr>
      </w:pPr>
      <w:r>
        <w:lastRenderedPageBreak/>
        <w:t xml:space="preserve">Добавить логирование с использованием модуля </w:t>
      </w:r>
      <w:proofErr w:type="spellStart"/>
      <w:r>
        <w:t>logging</w:t>
      </w:r>
      <w:proofErr w:type="spellEnd"/>
      <w:r>
        <w:t>:</w:t>
      </w:r>
    </w:p>
    <w:p w14:paraId="49DE7850" w14:textId="61C0F163" w:rsidR="006C4686" w:rsidRDefault="006C4686">
      <w:pPr>
        <w:pStyle w:val="1-"/>
        <w:numPr>
          <w:ilvl w:val="1"/>
          <w:numId w:val="7"/>
        </w:numPr>
      </w:pPr>
      <w:r>
        <w:t>В файл app.log (уровень DEBUG с подробной информацией: время, файл, строка)</w:t>
      </w:r>
    </w:p>
    <w:p w14:paraId="6BBB88E1" w14:textId="3F2F7050" w:rsidR="006C4686" w:rsidRDefault="006C4686">
      <w:pPr>
        <w:pStyle w:val="1-"/>
        <w:numPr>
          <w:ilvl w:val="1"/>
          <w:numId w:val="7"/>
        </w:numPr>
      </w:pPr>
      <w:r>
        <w:t>В консоль (уровень INFO с краткой информацией)</w:t>
      </w:r>
    </w:p>
    <w:p w14:paraId="4AC02CFB" w14:textId="3DA0E44F" w:rsidR="006C4686" w:rsidRPr="006C4686" w:rsidRDefault="006C4686">
      <w:pPr>
        <w:pStyle w:val="1-"/>
        <w:numPr>
          <w:ilvl w:val="0"/>
          <w:numId w:val="7"/>
        </w:numPr>
      </w:pPr>
      <w:r>
        <w:t xml:space="preserve">Создать модуль тестирования с использованием </w:t>
      </w:r>
      <w:proofErr w:type="spellStart"/>
      <w:r>
        <w:t>unittest</w:t>
      </w:r>
      <w:proofErr w:type="spellEnd"/>
      <w:r>
        <w:t>, реализовать м</w:t>
      </w:r>
      <w:r>
        <w:t xml:space="preserve">инимум 2 </w:t>
      </w:r>
      <w:proofErr w:type="spellStart"/>
      <w:r>
        <w:t>TestCase</w:t>
      </w:r>
      <w:proofErr w:type="spellEnd"/>
      <w:r>
        <w:t xml:space="preserve"> для проверки функционала </w:t>
      </w:r>
      <w:proofErr w:type="spellStart"/>
      <w:r>
        <w:t>CatImage</w:t>
      </w:r>
      <w:proofErr w:type="spellEnd"/>
      <w:r>
        <w:t xml:space="preserve"> и </w:t>
      </w:r>
      <w:proofErr w:type="spellStart"/>
      <w:r>
        <w:t>CatImageProcessor</w:t>
      </w:r>
      <w:proofErr w:type="spellEnd"/>
    </w:p>
    <w:p w14:paraId="3C320F0B" w14:textId="77777777" w:rsidR="003259BB" w:rsidRDefault="003259BB" w:rsidP="00E443ED">
      <w:pPr>
        <w:pStyle w:val="1-"/>
      </w:pPr>
    </w:p>
    <w:p w14:paraId="186628E3" w14:textId="43F9C426" w:rsidR="00E443ED" w:rsidRDefault="0062365C" w:rsidP="00E443ED">
      <w:pPr>
        <w:pStyle w:val="1"/>
      </w:pPr>
      <w:bookmarkStart w:id="17" w:name="_Toc216731372"/>
      <w:r>
        <w:lastRenderedPageBreak/>
        <w:t>Основная часть</w:t>
      </w:r>
      <w:bookmarkEnd w:id="17"/>
    </w:p>
    <w:p w14:paraId="31C8F4D2" w14:textId="706CC82F" w:rsidR="0062365C" w:rsidRPr="0062365C" w:rsidRDefault="0062365C" w:rsidP="0062365C">
      <w:pPr>
        <w:pStyle w:val="1-"/>
      </w:pPr>
      <w:r w:rsidRPr="0062365C">
        <w:t>Проект организован в виде модульной структуры и состоит из компонентов</w:t>
      </w:r>
      <w:r>
        <w:t>, описание которых приведено далее.</w:t>
      </w:r>
    </w:p>
    <w:p w14:paraId="223B4437" w14:textId="51433A11" w:rsidR="00E443ED" w:rsidRPr="0062365C" w:rsidRDefault="00977B09" w:rsidP="00E443ED">
      <w:pPr>
        <w:pStyle w:val="2"/>
      </w:pPr>
      <w:bookmarkStart w:id="18" w:name="_Toc216731373"/>
      <w:r w:rsidRPr="00977B09">
        <w:rPr>
          <w:bCs/>
        </w:rPr>
        <w:t>Модуль cat_image.py</w:t>
      </w:r>
      <w:bookmarkEnd w:id="18"/>
    </w:p>
    <w:p w14:paraId="56B4AADA" w14:textId="77777777" w:rsidR="00E443ED" w:rsidRDefault="00914B8B" w:rsidP="00914B8B">
      <w:pPr>
        <w:pStyle w:val="3"/>
        <w:rPr>
          <w:lang w:val="en-US"/>
        </w:rPr>
      </w:pPr>
      <w:bookmarkStart w:id="19" w:name="_Toc216731374"/>
      <w:r>
        <w:t xml:space="preserve">Класс </w:t>
      </w:r>
      <w:proofErr w:type="spellStart"/>
      <w:r>
        <w:rPr>
          <w:lang w:val="en-US"/>
        </w:rPr>
        <w:t>CatImage</w:t>
      </w:r>
      <w:bookmarkEnd w:id="19"/>
      <w:proofErr w:type="spellEnd"/>
    </w:p>
    <w:p w14:paraId="058EE0E8" w14:textId="0643E819" w:rsidR="00CF5D26" w:rsidRDefault="00E11DF8" w:rsidP="00977B09">
      <w:pPr>
        <w:pStyle w:val="1-"/>
      </w:pPr>
      <w:r>
        <w:t xml:space="preserve">В </w:t>
      </w:r>
      <w:proofErr w:type="spellStart"/>
      <w:r w:rsidR="00977B09" w:rsidRPr="00977B09">
        <w:t>Dataclass</w:t>
      </w:r>
      <w:proofErr w:type="spellEnd"/>
      <w:r w:rsidR="00977B09" w:rsidRPr="00977B09">
        <w:t xml:space="preserve"> для инкапсуляции изображения и его метаданных. Содержит поля: </w:t>
      </w:r>
      <w:proofErr w:type="spellStart"/>
      <w:r w:rsidR="00977B09" w:rsidRPr="00977B09">
        <w:t>image</w:t>
      </w:r>
      <w:proofErr w:type="spellEnd"/>
      <w:r w:rsidR="00977B09" w:rsidRPr="00977B09">
        <w:t xml:space="preserve"> (</w:t>
      </w:r>
      <w:proofErr w:type="spellStart"/>
      <w:r w:rsidR="00977B09" w:rsidRPr="00977B09">
        <w:t>numpy</w:t>
      </w:r>
      <w:proofErr w:type="spellEnd"/>
      <w:r w:rsidR="00977B09" w:rsidRPr="00977B09">
        <w:t xml:space="preserve">-массив), </w:t>
      </w:r>
      <w:proofErr w:type="spellStart"/>
      <w:r w:rsidR="00977B09" w:rsidRPr="00977B09">
        <w:t>url</w:t>
      </w:r>
      <w:proofErr w:type="spellEnd"/>
      <w:r w:rsidR="00977B09" w:rsidRPr="00977B09">
        <w:t xml:space="preserve"> (ссылка на изображение), </w:t>
      </w:r>
      <w:proofErr w:type="spellStart"/>
      <w:r w:rsidR="00977B09" w:rsidRPr="00977B09">
        <w:t>index</w:t>
      </w:r>
      <w:proofErr w:type="spellEnd"/>
      <w:r w:rsidR="00977B09" w:rsidRPr="00977B09">
        <w:t xml:space="preserve"> (порядковый номер). Реализует перегрузку операторов сложения, вычитания и преобразования в строку.</w:t>
      </w:r>
    </w:p>
    <w:p w14:paraId="0424B8A0" w14:textId="35217E17" w:rsidR="00AA6FC0" w:rsidRDefault="00AA6FC0" w:rsidP="00AA6FC0">
      <w:pPr>
        <w:pStyle w:val="2"/>
      </w:pPr>
      <w:bookmarkStart w:id="20" w:name="_Toc216731375"/>
      <w:r w:rsidRPr="00AA6FC0">
        <w:rPr>
          <w:bCs/>
        </w:rPr>
        <w:t>Модуль image_processing.py</w:t>
      </w:r>
      <w:bookmarkEnd w:id="20"/>
    </w:p>
    <w:p w14:paraId="5556D43C" w14:textId="7E8BA924" w:rsidR="00CF5D26" w:rsidRPr="002B0385" w:rsidRDefault="00CF5D26" w:rsidP="00AA6FC0">
      <w:pPr>
        <w:pStyle w:val="3"/>
      </w:pPr>
      <w:bookmarkStart w:id="21" w:name="_Toc216731376"/>
      <w:r>
        <w:t xml:space="preserve">Класс </w:t>
      </w:r>
      <w:proofErr w:type="spellStart"/>
      <w:r w:rsidR="00AA6FC0" w:rsidRPr="00AA6FC0">
        <w:rPr>
          <w:bCs/>
        </w:rPr>
        <w:t>ImageProcessing</w:t>
      </w:r>
      <w:bookmarkEnd w:id="21"/>
      <w:proofErr w:type="spellEnd"/>
    </w:p>
    <w:p w14:paraId="3403B35E" w14:textId="17DEA89D" w:rsidR="00AA6FC0" w:rsidRPr="00AA6FC0" w:rsidRDefault="00AA6FC0" w:rsidP="00AA6FC0">
      <w:pPr>
        <w:pStyle w:val="1-"/>
      </w:pPr>
      <w:r>
        <w:t>К</w:t>
      </w:r>
      <w:r w:rsidRPr="00AA6FC0">
        <w:t>ласс с методами обработки изображений. Содержит реализации алгоритмов компьютерного зрения:</w:t>
      </w:r>
    </w:p>
    <w:p w14:paraId="0D04DDD1" w14:textId="77777777" w:rsidR="00AA6FC0" w:rsidRPr="00AA6FC0" w:rsidRDefault="00AA6FC0">
      <w:pPr>
        <w:pStyle w:val="1-"/>
        <w:numPr>
          <w:ilvl w:val="0"/>
          <w:numId w:val="8"/>
        </w:numPr>
      </w:pPr>
      <w:r w:rsidRPr="00AA6FC0">
        <w:t>Свёртка изображения (_</w:t>
      </w:r>
      <w:proofErr w:type="spellStart"/>
      <w:r w:rsidRPr="00AA6FC0">
        <w:t>convolution</w:t>
      </w:r>
      <w:proofErr w:type="spellEnd"/>
      <w:r w:rsidRPr="00AA6FC0">
        <w:t>, _convolution2d)</w:t>
      </w:r>
    </w:p>
    <w:p w14:paraId="0EBE450A" w14:textId="77777777" w:rsidR="00AA6FC0" w:rsidRPr="00AA6FC0" w:rsidRDefault="00AA6FC0">
      <w:pPr>
        <w:pStyle w:val="1-"/>
        <w:numPr>
          <w:ilvl w:val="0"/>
          <w:numId w:val="8"/>
        </w:numPr>
      </w:pPr>
      <w:r w:rsidRPr="00AA6FC0">
        <w:t xml:space="preserve">Преобразование RGB в </w:t>
      </w:r>
      <w:proofErr w:type="spellStart"/>
      <w:r w:rsidRPr="00AA6FC0">
        <w:t>grayscale</w:t>
      </w:r>
      <w:proofErr w:type="spellEnd"/>
      <w:r w:rsidRPr="00AA6FC0">
        <w:t xml:space="preserve"> (_</w:t>
      </w:r>
      <w:proofErr w:type="spellStart"/>
      <w:r w:rsidRPr="00AA6FC0">
        <w:t>rgb_to_grayscale</w:t>
      </w:r>
      <w:proofErr w:type="spellEnd"/>
      <w:r w:rsidRPr="00AA6FC0">
        <w:t>)</w:t>
      </w:r>
    </w:p>
    <w:p w14:paraId="346B4742" w14:textId="77777777" w:rsidR="00AA6FC0" w:rsidRPr="00AA6FC0" w:rsidRDefault="00AA6FC0">
      <w:pPr>
        <w:pStyle w:val="1-"/>
        <w:numPr>
          <w:ilvl w:val="0"/>
          <w:numId w:val="8"/>
        </w:numPr>
      </w:pPr>
      <w:r w:rsidRPr="00AA6FC0">
        <w:t>Гамма-коррекция (_</w:t>
      </w:r>
      <w:proofErr w:type="spellStart"/>
      <w:r w:rsidRPr="00AA6FC0">
        <w:t>gamma_correction</w:t>
      </w:r>
      <w:proofErr w:type="spellEnd"/>
      <w:r w:rsidRPr="00AA6FC0">
        <w:t>)</w:t>
      </w:r>
    </w:p>
    <w:p w14:paraId="1299726A" w14:textId="77777777" w:rsidR="00AA6FC0" w:rsidRPr="00AA6FC0" w:rsidRDefault="00AA6FC0">
      <w:pPr>
        <w:pStyle w:val="1-"/>
        <w:numPr>
          <w:ilvl w:val="0"/>
          <w:numId w:val="8"/>
        </w:numPr>
      </w:pPr>
      <w:r w:rsidRPr="00AA6FC0">
        <w:t>Выделение границ методом Собеля (</w:t>
      </w:r>
      <w:proofErr w:type="spellStart"/>
      <w:r w:rsidRPr="00AA6FC0">
        <w:t>edge_detection</w:t>
      </w:r>
      <w:proofErr w:type="spellEnd"/>
      <w:r w:rsidRPr="00AA6FC0">
        <w:t xml:space="preserve">) и </w:t>
      </w:r>
      <w:proofErr w:type="spellStart"/>
      <w:r w:rsidRPr="00AA6FC0">
        <w:t>Canny</w:t>
      </w:r>
      <w:proofErr w:type="spellEnd"/>
      <w:r w:rsidRPr="00AA6FC0">
        <w:t xml:space="preserve"> (edge_detection2)</w:t>
      </w:r>
    </w:p>
    <w:p w14:paraId="23C71245" w14:textId="77777777" w:rsidR="00AA6FC0" w:rsidRPr="008D63BA" w:rsidRDefault="00AA6FC0">
      <w:pPr>
        <w:pStyle w:val="1-"/>
        <w:numPr>
          <w:ilvl w:val="0"/>
          <w:numId w:val="8"/>
        </w:numPr>
      </w:pPr>
      <w:r w:rsidRPr="00AA6FC0">
        <w:t>Детекция углов методом Харриса (</w:t>
      </w:r>
      <w:proofErr w:type="spellStart"/>
      <w:r w:rsidRPr="00AA6FC0">
        <w:t>corner_detection</w:t>
      </w:r>
      <w:proofErr w:type="spellEnd"/>
      <w:r w:rsidRPr="00AA6FC0">
        <w:t>, corner_detection2)</w:t>
      </w:r>
    </w:p>
    <w:p w14:paraId="0E6AF97F" w14:textId="6AF94361" w:rsidR="008D63BA" w:rsidRPr="00AA6FC0" w:rsidRDefault="00F241AA" w:rsidP="00F241AA">
      <w:pPr>
        <w:pStyle w:val="2"/>
        <w:rPr>
          <w:lang w:val="en-US"/>
        </w:rPr>
      </w:pPr>
      <w:bookmarkStart w:id="22" w:name="_Toc216731377"/>
      <w:r w:rsidRPr="00F241AA">
        <w:rPr>
          <w:bCs/>
        </w:rPr>
        <w:t>Модуль cat_image_processor.py</w:t>
      </w:r>
      <w:bookmarkEnd w:id="22"/>
    </w:p>
    <w:p w14:paraId="7D4C449D" w14:textId="3ECE3D31" w:rsidR="00363F97" w:rsidRDefault="00363F97" w:rsidP="00363F97">
      <w:pPr>
        <w:pStyle w:val="3"/>
      </w:pPr>
      <w:bookmarkStart w:id="23" w:name="_Toc216731378"/>
      <w:r>
        <w:t xml:space="preserve">Класс </w:t>
      </w:r>
      <w:proofErr w:type="spellStart"/>
      <w:r w:rsidRPr="00363F97">
        <w:rPr>
          <w:bCs/>
        </w:rPr>
        <w:t>CatImageProcessor</w:t>
      </w:r>
      <w:bookmarkEnd w:id="23"/>
      <w:proofErr w:type="spellEnd"/>
    </w:p>
    <w:p w14:paraId="24E10381" w14:textId="3EE1BEC3" w:rsidR="004905CA" w:rsidRDefault="00363F97" w:rsidP="00363F97">
      <w:pPr>
        <w:pStyle w:val="1-"/>
      </w:pPr>
      <w:r w:rsidRPr="00363F97">
        <w:t xml:space="preserve">Наследуется от </w:t>
      </w:r>
      <w:proofErr w:type="spellStart"/>
      <w:r w:rsidRPr="00363F97">
        <w:t>ImageProcessing</w:t>
      </w:r>
      <w:proofErr w:type="spellEnd"/>
      <w:r w:rsidRPr="00363F97">
        <w:t xml:space="preserve">. Отвечает за параллельную обработку изображений котов. Содержит метод </w:t>
      </w:r>
      <w:proofErr w:type="spellStart"/>
      <w:r w:rsidRPr="00363F97">
        <w:t>edge_detection_cat</w:t>
      </w:r>
      <w:proofErr w:type="spellEnd"/>
      <w:r w:rsidRPr="00363F97">
        <w:t xml:space="preserve"> для обработки одного изображения и </w:t>
      </w:r>
      <w:proofErr w:type="spellStart"/>
      <w:r w:rsidRPr="00363F97">
        <w:t>process_images_parallel</w:t>
      </w:r>
      <w:proofErr w:type="spellEnd"/>
      <w:r w:rsidRPr="00363F97">
        <w:t xml:space="preserve"> для параллельной обработки списка изображений через </w:t>
      </w:r>
      <w:proofErr w:type="spellStart"/>
      <w:r w:rsidRPr="00363F97">
        <w:t>ProcessPoolExecutor</w:t>
      </w:r>
      <w:proofErr w:type="spellEnd"/>
      <w:r w:rsidRPr="00363F97">
        <w:t>.</w:t>
      </w:r>
    </w:p>
    <w:p w14:paraId="5B60CB69" w14:textId="46973DF7" w:rsidR="00114BB1" w:rsidRDefault="00114BB1" w:rsidP="00114BB1">
      <w:pPr>
        <w:pStyle w:val="2"/>
        <w:rPr>
          <w:bCs/>
        </w:rPr>
      </w:pPr>
      <w:bookmarkStart w:id="24" w:name="_Toc216731379"/>
      <w:r w:rsidRPr="00F241AA">
        <w:rPr>
          <w:bCs/>
        </w:rPr>
        <w:t>Модуль</w:t>
      </w:r>
      <w:r w:rsidRPr="00114BB1">
        <w:rPr>
          <w:bCs/>
          <w:lang w:val="en-US"/>
        </w:rPr>
        <w:t> cat_api_client.py</w:t>
      </w:r>
      <w:bookmarkEnd w:id="24"/>
    </w:p>
    <w:p w14:paraId="475D1860" w14:textId="093E80D5" w:rsidR="00114BB1" w:rsidRPr="00114BB1" w:rsidRDefault="00114BB1">
      <w:pPr>
        <w:pStyle w:val="3"/>
      </w:pPr>
      <w:bookmarkStart w:id="25" w:name="_Toc216731380"/>
      <w:r>
        <w:t xml:space="preserve">Класс </w:t>
      </w:r>
      <w:proofErr w:type="spellStart"/>
      <w:r w:rsidRPr="00114BB1">
        <w:rPr>
          <w:bCs/>
        </w:rPr>
        <w:t>CatAPIClient</w:t>
      </w:r>
      <w:bookmarkEnd w:id="25"/>
      <w:proofErr w:type="spellEnd"/>
    </w:p>
    <w:p w14:paraId="2D631D1F" w14:textId="4A6FF01D" w:rsidR="00114BB1" w:rsidRPr="00114BB1" w:rsidRDefault="00114BB1" w:rsidP="00114BB1">
      <w:pPr>
        <w:pStyle w:val="1-"/>
      </w:pPr>
      <w:r w:rsidRPr="00114BB1">
        <w:t xml:space="preserve">Инкапсулирует функционал взаимодействия с </w:t>
      </w:r>
      <w:proofErr w:type="spellStart"/>
      <w:r w:rsidRPr="00114BB1">
        <w:t>Cat</w:t>
      </w:r>
      <w:proofErr w:type="spellEnd"/>
      <w:r w:rsidRPr="00114BB1">
        <w:t xml:space="preserve"> API. Реализует асинхронные методы:</w:t>
      </w:r>
    </w:p>
    <w:p w14:paraId="4E6103E7" w14:textId="15ABCEA8" w:rsidR="00114BB1" w:rsidRPr="00114BB1" w:rsidRDefault="00114BB1">
      <w:pPr>
        <w:pStyle w:val="1-"/>
        <w:numPr>
          <w:ilvl w:val="0"/>
          <w:numId w:val="10"/>
        </w:numPr>
      </w:pPr>
      <w:proofErr w:type="spellStart"/>
      <w:r w:rsidRPr="00114BB1">
        <w:lastRenderedPageBreak/>
        <w:t>fetch_cats_</w:t>
      </w:r>
      <w:proofErr w:type="gramStart"/>
      <w:r w:rsidRPr="00114BB1">
        <w:t>urls</w:t>
      </w:r>
      <w:proofErr w:type="spellEnd"/>
      <w:r w:rsidRPr="00114BB1">
        <w:t>(</w:t>
      </w:r>
      <w:proofErr w:type="gramEnd"/>
      <w:r w:rsidRPr="00114BB1">
        <w:t>)</w:t>
      </w:r>
      <w:r w:rsidR="00F75D7E" w:rsidRPr="00F75D7E">
        <w:t xml:space="preserve"> </w:t>
      </w:r>
      <w:r w:rsidR="00D81EC9" w:rsidRPr="00FD6A7E">
        <w:t>–</w:t>
      </w:r>
      <w:r w:rsidR="00F75D7E" w:rsidRPr="00F75D7E">
        <w:t xml:space="preserve"> </w:t>
      </w:r>
      <w:r w:rsidRPr="00114BB1">
        <w:t>получение списка URL изображений</w:t>
      </w:r>
    </w:p>
    <w:p w14:paraId="7ADFA65B" w14:textId="3B63DC69" w:rsidR="00114BB1" w:rsidRPr="00114BB1" w:rsidRDefault="00114BB1">
      <w:pPr>
        <w:pStyle w:val="1-"/>
        <w:numPr>
          <w:ilvl w:val="0"/>
          <w:numId w:val="10"/>
        </w:numPr>
      </w:pPr>
      <w:proofErr w:type="spellStart"/>
      <w:r w:rsidRPr="00114BB1">
        <w:t>download_</w:t>
      </w:r>
      <w:proofErr w:type="gramStart"/>
      <w:r w:rsidRPr="00114BB1">
        <w:t>image</w:t>
      </w:r>
      <w:proofErr w:type="spellEnd"/>
      <w:r w:rsidRPr="00114BB1">
        <w:t>(</w:t>
      </w:r>
      <w:proofErr w:type="gramEnd"/>
      <w:r w:rsidRPr="00114BB1">
        <w:t>)</w:t>
      </w:r>
      <w:r w:rsidR="00F75D7E" w:rsidRPr="00F75D7E">
        <w:t xml:space="preserve"> </w:t>
      </w:r>
      <w:r w:rsidR="00D81EC9" w:rsidRPr="00FD6A7E">
        <w:t>–</w:t>
      </w:r>
      <w:r w:rsidR="00F75D7E" w:rsidRPr="00F75D7E">
        <w:t xml:space="preserve"> </w:t>
      </w:r>
      <w:r w:rsidRPr="00114BB1">
        <w:t>загрузка одного изображения</w:t>
      </w:r>
    </w:p>
    <w:p w14:paraId="4F6596E9" w14:textId="61490730" w:rsidR="0009526B" w:rsidRDefault="00114BB1">
      <w:pPr>
        <w:pStyle w:val="1-"/>
        <w:numPr>
          <w:ilvl w:val="0"/>
          <w:numId w:val="10"/>
        </w:numPr>
      </w:pPr>
      <w:proofErr w:type="spellStart"/>
      <w:r w:rsidRPr="00114BB1">
        <w:t>download_</w:t>
      </w:r>
      <w:proofErr w:type="gramStart"/>
      <w:r w:rsidRPr="00114BB1">
        <w:t>images</w:t>
      </w:r>
      <w:proofErr w:type="spellEnd"/>
      <w:r w:rsidRPr="00114BB1">
        <w:t>(</w:t>
      </w:r>
      <w:proofErr w:type="gramEnd"/>
      <w:r w:rsidRPr="00114BB1">
        <w:t>)</w:t>
      </w:r>
      <w:r w:rsidR="00F75D7E" w:rsidRPr="00F75D7E">
        <w:t xml:space="preserve"> </w:t>
      </w:r>
      <w:r w:rsidR="00D81EC9" w:rsidRPr="00FD6A7E">
        <w:t>–</w:t>
      </w:r>
      <w:r w:rsidRPr="00114BB1">
        <w:t>параллельная загрузка нескольких изображений</w:t>
      </w:r>
      <w:r w:rsidR="0009526B">
        <w:t xml:space="preserve"> </w:t>
      </w:r>
    </w:p>
    <w:p w14:paraId="56DB961C" w14:textId="2FAE2CA8" w:rsidR="0048098C" w:rsidRDefault="0048098C" w:rsidP="0048098C">
      <w:pPr>
        <w:pStyle w:val="2"/>
        <w:rPr>
          <w:bCs/>
        </w:rPr>
      </w:pPr>
      <w:bookmarkStart w:id="26" w:name="_Toc216731381"/>
      <w:r w:rsidRPr="00F241AA">
        <w:rPr>
          <w:bCs/>
        </w:rPr>
        <w:t>Модуль</w:t>
      </w:r>
      <w:r w:rsidRPr="00114BB1">
        <w:rPr>
          <w:bCs/>
          <w:lang w:val="en-US"/>
        </w:rPr>
        <w:t> </w:t>
      </w:r>
      <w:proofErr w:type="spellStart"/>
      <w:r w:rsidRPr="0048098C">
        <w:rPr>
          <w:bCs/>
        </w:rPr>
        <w:t>logger</w:t>
      </w:r>
      <w:proofErr w:type="spellEnd"/>
      <w:r w:rsidRPr="00114BB1">
        <w:rPr>
          <w:bCs/>
          <w:lang w:val="en-US"/>
        </w:rPr>
        <w:t>.</w:t>
      </w:r>
      <w:proofErr w:type="spellStart"/>
      <w:r w:rsidRPr="00114BB1">
        <w:rPr>
          <w:bCs/>
          <w:lang w:val="en-US"/>
        </w:rPr>
        <w:t>py</w:t>
      </w:r>
      <w:bookmarkEnd w:id="26"/>
      <w:proofErr w:type="spellEnd"/>
    </w:p>
    <w:p w14:paraId="411A8A50" w14:textId="1E6D2197" w:rsidR="0048098C" w:rsidRPr="00114BB1" w:rsidRDefault="0048098C">
      <w:pPr>
        <w:pStyle w:val="3"/>
      </w:pPr>
      <w:bookmarkStart w:id="27" w:name="_Toc216731382"/>
      <w:r>
        <w:t xml:space="preserve">Класс </w:t>
      </w:r>
      <w:proofErr w:type="spellStart"/>
      <w:r w:rsidRPr="0048098C">
        <w:rPr>
          <w:bCs/>
        </w:rPr>
        <w:t>PipelineLogger</w:t>
      </w:r>
      <w:bookmarkEnd w:id="27"/>
      <w:proofErr w:type="spellEnd"/>
    </w:p>
    <w:p w14:paraId="485437C7" w14:textId="77777777" w:rsidR="0048098C" w:rsidRDefault="0048098C" w:rsidP="0048098C">
      <w:pPr>
        <w:pStyle w:val="1-"/>
        <w:rPr>
          <w:bCs/>
        </w:rPr>
      </w:pPr>
      <w:r w:rsidRPr="0048098C">
        <w:rPr>
          <w:bCs/>
        </w:rPr>
        <w:t xml:space="preserve">Настраивает логирование с двумя обработчиками (файл и консоль). Содержит декоратор </w:t>
      </w:r>
      <w:proofErr w:type="spellStart"/>
      <w:r w:rsidRPr="0048098C">
        <w:rPr>
          <w:bCs/>
        </w:rPr>
        <w:t>timeit</w:t>
      </w:r>
      <w:proofErr w:type="spellEnd"/>
      <w:r w:rsidRPr="0048098C">
        <w:rPr>
          <w:bCs/>
        </w:rPr>
        <w:t xml:space="preserve"> для замера времени выполнения асинхронных функций.</w:t>
      </w:r>
    </w:p>
    <w:p w14:paraId="11452B62" w14:textId="69199DD5" w:rsidR="0048098C" w:rsidRDefault="0048098C" w:rsidP="0048098C">
      <w:pPr>
        <w:pStyle w:val="2"/>
        <w:rPr>
          <w:bCs/>
        </w:rPr>
      </w:pPr>
      <w:bookmarkStart w:id="28" w:name="_Toc216731383"/>
      <w:r w:rsidRPr="00F241AA">
        <w:rPr>
          <w:bCs/>
        </w:rPr>
        <w:t>Модуль</w:t>
      </w:r>
      <w:r w:rsidRPr="00114BB1">
        <w:rPr>
          <w:bCs/>
          <w:lang w:val="en-US"/>
        </w:rPr>
        <w:t> </w:t>
      </w:r>
      <w:proofErr w:type="spellStart"/>
      <w:r w:rsidRPr="0048098C">
        <w:rPr>
          <w:bCs/>
        </w:rPr>
        <w:t>cat_pipeline</w:t>
      </w:r>
      <w:proofErr w:type="spellEnd"/>
      <w:r w:rsidRPr="00114BB1">
        <w:rPr>
          <w:bCs/>
          <w:lang w:val="en-US"/>
        </w:rPr>
        <w:t>.</w:t>
      </w:r>
      <w:proofErr w:type="spellStart"/>
      <w:r w:rsidRPr="00114BB1">
        <w:rPr>
          <w:bCs/>
          <w:lang w:val="en-US"/>
        </w:rPr>
        <w:t>py</w:t>
      </w:r>
      <w:bookmarkEnd w:id="28"/>
      <w:proofErr w:type="spellEnd"/>
    </w:p>
    <w:p w14:paraId="4BD7BD97" w14:textId="2687C0E0" w:rsidR="0048098C" w:rsidRDefault="0048098C" w:rsidP="0048098C">
      <w:pPr>
        <w:pStyle w:val="1-"/>
      </w:pPr>
      <w:r w:rsidRPr="0048098C">
        <w:t xml:space="preserve">Главный модуль приложения, объединяющий все компоненты. Функция </w:t>
      </w:r>
      <w:proofErr w:type="spellStart"/>
      <w:r w:rsidRPr="0048098C">
        <w:t>run_pipeline_</w:t>
      </w:r>
      <w:proofErr w:type="gramStart"/>
      <w:r w:rsidRPr="0048098C">
        <w:t>async</w:t>
      </w:r>
      <w:proofErr w:type="spellEnd"/>
      <w:r w:rsidRPr="0048098C">
        <w:t>(</w:t>
      </w:r>
      <w:proofErr w:type="gramEnd"/>
      <w:r w:rsidRPr="0048098C">
        <w:t xml:space="preserve">) реализует полный </w:t>
      </w:r>
      <w:proofErr w:type="spellStart"/>
      <w:r w:rsidRPr="0048098C">
        <w:t>пайплайн</w:t>
      </w:r>
      <w:proofErr w:type="spellEnd"/>
      <w:r w:rsidRPr="0048098C">
        <w:t>: получение URL</w:t>
      </w:r>
      <w:r w:rsidR="008F2969" w:rsidRPr="008F2969">
        <w:t xml:space="preserve">, </w:t>
      </w:r>
      <w:r w:rsidRPr="0048098C">
        <w:t>скачивание</w:t>
      </w:r>
      <w:r w:rsidR="008F2969" w:rsidRPr="008F2969">
        <w:t xml:space="preserve">, </w:t>
      </w:r>
      <w:r w:rsidRPr="0048098C">
        <w:t>сохранение оригиналов</w:t>
      </w:r>
      <w:r w:rsidR="008F2969" w:rsidRPr="008F2969">
        <w:t xml:space="preserve">, </w:t>
      </w:r>
      <w:r w:rsidRPr="0048098C">
        <w:t>параллельная обработка</w:t>
      </w:r>
      <w:r w:rsidR="008F2969" w:rsidRPr="008F2969">
        <w:t xml:space="preserve">, </w:t>
      </w:r>
      <w:r w:rsidRPr="0048098C">
        <w:t>сохранение обработанных изображений.</w:t>
      </w:r>
    </w:p>
    <w:p w14:paraId="075B4AA8" w14:textId="77777777" w:rsidR="006230E8" w:rsidRDefault="009E2898" w:rsidP="006230E8">
      <w:pPr>
        <w:pStyle w:val="2"/>
      </w:pPr>
      <w:bookmarkStart w:id="29" w:name="_Toc216731384"/>
      <w:r>
        <w:t>Покрытие тестами</w:t>
      </w:r>
      <w:bookmarkEnd w:id="29"/>
    </w:p>
    <w:p w14:paraId="544BB29F" w14:textId="3E8D42C4" w:rsidR="00545461" w:rsidRPr="00F66E99" w:rsidRDefault="00F66E99" w:rsidP="00545461">
      <w:pPr>
        <w:pStyle w:val="1-"/>
        <w:rPr>
          <w:iCs/>
        </w:rPr>
      </w:pPr>
      <w:r>
        <w:t>И</w:t>
      </w:r>
      <w:r w:rsidRPr="00F66E99">
        <w:t>спользуется встроенный модуль </w:t>
      </w:r>
      <w:proofErr w:type="spellStart"/>
      <w:r w:rsidRPr="00F66E99">
        <w:t>unittest</w:t>
      </w:r>
      <w:proofErr w:type="spellEnd"/>
      <w:r w:rsidRPr="00F66E99">
        <w:t> для создания автоматических тестов. Для тестирования асинхронных функций применяется </w:t>
      </w:r>
      <w:proofErr w:type="spellStart"/>
      <w:proofErr w:type="gramStart"/>
      <w:r w:rsidRPr="00F66E99">
        <w:t>unittest.IsolatedAsyncioTestCase</w:t>
      </w:r>
      <w:proofErr w:type="spellEnd"/>
      <w:proofErr w:type="gramEnd"/>
      <w:r w:rsidRPr="00F66E99">
        <w:t xml:space="preserve">. </w:t>
      </w:r>
      <w:proofErr w:type="spellStart"/>
      <w:r w:rsidRPr="00F66E99">
        <w:t>Mock</w:t>
      </w:r>
      <w:proofErr w:type="spellEnd"/>
      <w:r w:rsidRPr="00F66E99">
        <w:t>-объекты из </w:t>
      </w:r>
      <w:proofErr w:type="spellStart"/>
      <w:proofErr w:type="gramStart"/>
      <w:r w:rsidRPr="00F66E99">
        <w:t>unittest.mock</w:t>
      </w:r>
      <w:proofErr w:type="spellEnd"/>
      <w:proofErr w:type="gramEnd"/>
      <w:r w:rsidRPr="00F66E99">
        <w:t> позволяют тестировать API клиент без реальных сетевых запросов.</w:t>
      </w:r>
      <w:r w:rsidR="00C67E58">
        <w:t xml:space="preserve"> </w:t>
      </w:r>
      <w:proofErr w:type="gramStart"/>
      <w:r w:rsidR="00545461">
        <w:t>Тестами</w:t>
      </w:r>
      <w:proofErr w:type="gramEnd"/>
      <w:r w:rsidR="00545461" w:rsidRPr="00F66E99">
        <w:t xml:space="preserve"> </w:t>
      </w:r>
      <w:r w:rsidR="00545461">
        <w:t>покрыты</w:t>
      </w:r>
      <w:r w:rsidR="00545461" w:rsidRPr="00F66E99">
        <w:t xml:space="preserve"> </w:t>
      </w:r>
      <w:r w:rsidR="00545461">
        <w:t>классы</w:t>
      </w:r>
      <w:r w:rsidR="00545461" w:rsidRPr="00F66E99">
        <w:t xml:space="preserve"> </w:t>
      </w:r>
      <w:proofErr w:type="spellStart"/>
      <w:r w:rsidR="008844CE" w:rsidRPr="008844CE">
        <w:rPr>
          <w:iCs/>
          <w:lang w:val="en-US"/>
        </w:rPr>
        <w:t>CatImage</w:t>
      </w:r>
      <w:proofErr w:type="spellEnd"/>
      <w:r w:rsidR="00545461" w:rsidRPr="00F66E99">
        <w:rPr>
          <w:iCs/>
        </w:rPr>
        <w:t xml:space="preserve">, </w:t>
      </w:r>
      <w:proofErr w:type="spellStart"/>
      <w:r w:rsidR="008844CE" w:rsidRPr="008844CE">
        <w:rPr>
          <w:bCs/>
          <w:lang w:val="en-US"/>
        </w:rPr>
        <w:t>CatAPIClient</w:t>
      </w:r>
      <w:proofErr w:type="spellEnd"/>
      <w:r w:rsidR="00545461" w:rsidRPr="00F66E99">
        <w:rPr>
          <w:iCs/>
        </w:rPr>
        <w:t xml:space="preserve">, </w:t>
      </w:r>
      <w:proofErr w:type="spellStart"/>
      <w:r w:rsidR="00545461" w:rsidRPr="008844CE">
        <w:rPr>
          <w:iCs/>
          <w:lang w:val="en-US"/>
        </w:rPr>
        <w:t>ImageProcessor</w:t>
      </w:r>
      <w:proofErr w:type="spellEnd"/>
      <w:r w:rsidR="00B87D2F" w:rsidRPr="00F66E99">
        <w:rPr>
          <w:iCs/>
        </w:rPr>
        <w:t>.</w:t>
      </w:r>
    </w:p>
    <w:p w14:paraId="30D576A2" w14:textId="30007D7F" w:rsidR="00FC206E" w:rsidRDefault="00774986" w:rsidP="00774986">
      <w:pPr>
        <w:pStyle w:val="2"/>
      </w:pPr>
      <w:bookmarkStart w:id="30" w:name="_Toc216731385"/>
      <w:r>
        <w:t>Сетевое взаимодействие</w:t>
      </w:r>
      <w:bookmarkEnd w:id="30"/>
    </w:p>
    <w:p w14:paraId="7F28FDE3" w14:textId="1CD60790" w:rsidR="00774986" w:rsidRDefault="00774986" w:rsidP="00774986">
      <w:pPr>
        <w:pStyle w:val="1-"/>
      </w:pPr>
      <w:r w:rsidRPr="00774986">
        <w:t>Для эффективной работы с сетевыми запросами и файловыми операциями используется асинхронность. Библиотека </w:t>
      </w:r>
      <w:proofErr w:type="spellStart"/>
      <w:r w:rsidRPr="00774986">
        <w:t>aiohttp</w:t>
      </w:r>
      <w:proofErr w:type="spellEnd"/>
      <w:r w:rsidRPr="00774986">
        <w:t xml:space="preserve"> позволяет выполнять одновременные HTTP-запросы к </w:t>
      </w:r>
      <w:proofErr w:type="spellStart"/>
      <w:r w:rsidRPr="00774986">
        <w:t>Cat</w:t>
      </w:r>
      <w:proofErr w:type="spellEnd"/>
      <w:r w:rsidRPr="00774986">
        <w:t xml:space="preserve"> API, что значительно ускоряет загрузку нескольких изображений. Библиотека </w:t>
      </w:r>
      <w:proofErr w:type="spellStart"/>
      <w:r w:rsidRPr="00774986">
        <w:t>aiofiles</w:t>
      </w:r>
      <w:proofErr w:type="spellEnd"/>
      <w:r w:rsidRPr="00774986">
        <w:t> обеспечивает неблокирующую запись изображений на диск</w:t>
      </w:r>
      <w:r>
        <w:t xml:space="preserve">. </w:t>
      </w:r>
    </w:p>
    <w:p w14:paraId="6E257E9F" w14:textId="5051D986" w:rsidR="00774986" w:rsidRPr="00774986" w:rsidRDefault="00774986" w:rsidP="00774986">
      <w:pPr>
        <w:pStyle w:val="1-"/>
      </w:pPr>
      <w:r w:rsidRPr="00774986">
        <w:t>Для обработки изображений используется </w:t>
      </w:r>
      <w:proofErr w:type="spellStart"/>
      <w:r w:rsidRPr="00774986">
        <w:t>ProcessPoolExecutor</w:t>
      </w:r>
      <w:proofErr w:type="spellEnd"/>
      <w:r w:rsidRPr="00774986">
        <w:t xml:space="preserve"> из модуля </w:t>
      </w:r>
      <w:proofErr w:type="spellStart"/>
      <w:proofErr w:type="gramStart"/>
      <w:r w:rsidRPr="00774986">
        <w:t>concurrent.futures</w:t>
      </w:r>
      <w:proofErr w:type="spellEnd"/>
      <w:proofErr w:type="gramEnd"/>
      <w:r w:rsidRPr="00774986">
        <w:t xml:space="preserve">. Это позволяет распределить вычислительно сложные операции свёртки по нескольким ядрам процессора, обходя ограничения GIL (Global </w:t>
      </w:r>
      <w:proofErr w:type="spellStart"/>
      <w:r w:rsidRPr="00774986">
        <w:t>Interpreter</w:t>
      </w:r>
      <w:proofErr w:type="spellEnd"/>
      <w:r w:rsidRPr="00774986">
        <w:t xml:space="preserve"> Lock) в Python</w:t>
      </w:r>
    </w:p>
    <w:p w14:paraId="0834FDDF" w14:textId="77777777" w:rsidR="00B87D2F" w:rsidRDefault="00284A94" w:rsidP="00284A94">
      <w:pPr>
        <w:pStyle w:val="2"/>
      </w:pPr>
      <w:bookmarkStart w:id="31" w:name="_Toc216731386"/>
      <w:r>
        <w:lastRenderedPageBreak/>
        <w:t>Основные используемые библиотеки</w:t>
      </w:r>
      <w:bookmarkEnd w:id="31"/>
    </w:p>
    <w:p w14:paraId="73FBFF64" w14:textId="77777777" w:rsidR="00DE5961" w:rsidRDefault="00DE5961" w:rsidP="00DE5961">
      <w:pPr>
        <w:pStyle w:val="1-"/>
      </w:pPr>
      <w:r>
        <w:t>Здесь приведена часть библиотек</w:t>
      </w:r>
      <w:r w:rsidR="00BD0027">
        <w:t>, использовавшихся в ходе написания лабораторных работ.</w:t>
      </w:r>
    </w:p>
    <w:p w14:paraId="2581A60D" w14:textId="77777777" w:rsidR="00DC3428" w:rsidRDefault="00DC3428">
      <w:pPr>
        <w:pStyle w:val="1-"/>
        <w:numPr>
          <w:ilvl w:val="0"/>
          <w:numId w:val="11"/>
        </w:numPr>
      </w:pPr>
      <w:proofErr w:type="spellStart"/>
      <w:r>
        <w:rPr>
          <w:lang w:val="en-US"/>
        </w:rPr>
        <w:t>aiofiles</w:t>
      </w:r>
      <w:proofErr w:type="spellEnd"/>
      <w:r w:rsidRPr="00470E3B">
        <w:t xml:space="preserve"> – </w:t>
      </w:r>
      <w:r>
        <w:t xml:space="preserve">для асинхронной </w:t>
      </w:r>
      <w:r w:rsidR="00470E3B">
        <w:t>записи в файл.</w:t>
      </w:r>
    </w:p>
    <w:p w14:paraId="79CC0AF9" w14:textId="77777777" w:rsidR="00470E3B" w:rsidRPr="00470E3B" w:rsidRDefault="00470E3B">
      <w:pPr>
        <w:pStyle w:val="1-"/>
        <w:numPr>
          <w:ilvl w:val="0"/>
          <w:numId w:val="11"/>
        </w:numPr>
      </w:pPr>
      <w:proofErr w:type="spellStart"/>
      <w:r>
        <w:rPr>
          <w:lang w:val="en-US"/>
        </w:rPr>
        <w:t>aiohttp</w:t>
      </w:r>
      <w:proofErr w:type="spellEnd"/>
      <w:r w:rsidRPr="00470E3B">
        <w:t xml:space="preserve"> – </w:t>
      </w:r>
      <w:r>
        <w:t xml:space="preserve">для асинхронного обращения к </w:t>
      </w:r>
      <w:r>
        <w:rPr>
          <w:lang w:val="en-US"/>
        </w:rPr>
        <w:t>API</w:t>
      </w:r>
      <w:r w:rsidRPr="00470E3B">
        <w:t>.</w:t>
      </w:r>
    </w:p>
    <w:p w14:paraId="23CDF2E3" w14:textId="77777777" w:rsidR="00470E3B" w:rsidRDefault="00470E3B">
      <w:pPr>
        <w:pStyle w:val="1-"/>
        <w:numPr>
          <w:ilvl w:val="0"/>
          <w:numId w:val="11"/>
        </w:numPr>
      </w:pPr>
      <w:r>
        <w:rPr>
          <w:lang w:val="en-US"/>
        </w:rPr>
        <w:t xml:space="preserve">pillow – </w:t>
      </w:r>
      <w:r>
        <w:t>для сохранения изображений.</w:t>
      </w:r>
    </w:p>
    <w:p w14:paraId="2EEBAED4" w14:textId="77777777" w:rsidR="00470E3B" w:rsidRDefault="00470E3B">
      <w:pPr>
        <w:pStyle w:val="1-"/>
        <w:numPr>
          <w:ilvl w:val="0"/>
          <w:numId w:val="11"/>
        </w:numPr>
      </w:pPr>
      <w:proofErr w:type="spellStart"/>
      <w:r>
        <w:rPr>
          <w:lang w:val="en-US"/>
        </w:rPr>
        <w:t>numpy</w:t>
      </w:r>
      <w:proofErr w:type="spellEnd"/>
      <w:r w:rsidRPr="00190BD7">
        <w:t xml:space="preserve"> – </w:t>
      </w:r>
      <w:r>
        <w:t>для</w:t>
      </w:r>
      <w:r w:rsidR="00190BD7">
        <w:t xml:space="preserve"> реализации кастомных методов</w:t>
      </w:r>
      <w:r>
        <w:t xml:space="preserve"> работы с </w:t>
      </w:r>
      <w:r w:rsidR="00190BD7">
        <w:t>изображениями.</w:t>
      </w:r>
    </w:p>
    <w:p w14:paraId="229ED5FB" w14:textId="77777777" w:rsidR="00190BD7" w:rsidRPr="00FE27C2" w:rsidRDefault="003F749D">
      <w:pPr>
        <w:pStyle w:val="1-"/>
        <w:numPr>
          <w:ilvl w:val="0"/>
          <w:numId w:val="11"/>
        </w:numPr>
      </w:pPr>
      <w:proofErr w:type="spellStart"/>
      <w:r>
        <w:rPr>
          <w:lang w:val="en-US"/>
        </w:rPr>
        <w:t>o</w:t>
      </w:r>
      <w:r w:rsidR="00190BD7">
        <w:rPr>
          <w:lang w:val="en-US"/>
        </w:rPr>
        <w:t>pencv</w:t>
      </w:r>
      <w:proofErr w:type="spellEnd"/>
      <w:r w:rsidR="00190BD7" w:rsidRPr="003F749D">
        <w:t>-</w:t>
      </w:r>
      <w:r w:rsidR="00190BD7">
        <w:rPr>
          <w:lang w:val="en-US"/>
        </w:rPr>
        <w:t>python</w:t>
      </w:r>
      <w:r w:rsidRPr="003F749D">
        <w:t xml:space="preserve"> – </w:t>
      </w:r>
      <w:r>
        <w:t>для обработки изображений и сравнения с кастомной реализацией алгоритмов.</w:t>
      </w:r>
    </w:p>
    <w:p w14:paraId="4283C54A" w14:textId="77777777" w:rsidR="00FE27C2" w:rsidRDefault="00FE27C2">
      <w:pPr>
        <w:pStyle w:val="1-"/>
        <w:numPr>
          <w:ilvl w:val="0"/>
          <w:numId w:val="11"/>
        </w:numPr>
      </w:pPr>
      <w:proofErr w:type="spellStart"/>
      <w:r>
        <w:rPr>
          <w:lang w:val="en-US"/>
        </w:rPr>
        <w:t>asyncio</w:t>
      </w:r>
      <w:proofErr w:type="spellEnd"/>
      <w:r w:rsidRPr="00FE27C2">
        <w:t xml:space="preserve"> – </w:t>
      </w:r>
      <w:r>
        <w:t>для работы с асинхронными операциями.</w:t>
      </w:r>
    </w:p>
    <w:p w14:paraId="30B48187" w14:textId="23CE1969" w:rsidR="00F70EB7" w:rsidRDefault="00AB4ECB" w:rsidP="00AB4ECB">
      <w:pPr>
        <w:pStyle w:val="2"/>
      </w:pPr>
      <w:bookmarkStart w:id="32" w:name="_Toc216731387"/>
      <w:r>
        <w:t>Инструкция по запуску</w:t>
      </w:r>
      <w:bookmarkEnd w:id="32"/>
    </w:p>
    <w:p w14:paraId="2991E3D6" w14:textId="3784B19C" w:rsidR="00E451EC" w:rsidRPr="00E451EC" w:rsidRDefault="00E451EC" w:rsidP="00E451EC">
      <w:pPr>
        <w:pStyle w:val="1-"/>
      </w:pPr>
      <w:r>
        <w:t>Далее приведена последовательность действий по запуску программы.</w:t>
      </w:r>
    </w:p>
    <w:p w14:paraId="62CA7CC4" w14:textId="3AB6545D" w:rsidR="00E451EC" w:rsidRPr="00E451EC" w:rsidRDefault="00E451EC">
      <w:pPr>
        <w:pStyle w:val="1-"/>
        <w:numPr>
          <w:ilvl w:val="0"/>
          <w:numId w:val="12"/>
        </w:numPr>
        <w:ind w:left="709"/>
      </w:pPr>
      <w:r w:rsidRPr="00E451EC">
        <w:t>Клонировать репозиторий:</w:t>
      </w:r>
      <w:r>
        <w:t xml:space="preserve"> </w:t>
      </w:r>
      <w:proofErr w:type="spellStart"/>
      <w:r w:rsidRPr="00E451EC">
        <w:t>git</w:t>
      </w:r>
      <w:proofErr w:type="spellEnd"/>
      <w:r w:rsidRPr="00E451EC">
        <w:t xml:space="preserve"> </w:t>
      </w:r>
      <w:proofErr w:type="spellStart"/>
      <w:r w:rsidRPr="00E451EC">
        <w:t>clone</w:t>
      </w:r>
      <w:proofErr w:type="spellEnd"/>
      <w:r w:rsidRPr="00E451EC">
        <w:t xml:space="preserve"> https://github.com/s44w/6401prokhorovsa.git</w:t>
      </w:r>
      <w:r>
        <w:t xml:space="preserve"> </w:t>
      </w:r>
    </w:p>
    <w:p w14:paraId="340238C7" w14:textId="45FC5051" w:rsidR="00E451EC" w:rsidRPr="00E451EC" w:rsidRDefault="00E451EC">
      <w:pPr>
        <w:pStyle w:val="1-"/>
        <w:numPr>
          <w:ilvl w:val="0"/>
          <w:numId w:val="13"/>
        </w:numPr>
        <w:ind w:left="709"/>
      </w:pPr>
      <w:r w:rsidRPr="00E451EC">
        <w:t>Создать виртуальное окружение:</w:t>
      </w:r>
      <w:r>
        <w:t xml:space="preserve"> </w:t>
      </w:r>
      <w:proofErr w:type="spellStart"/>
      <w:r w:rsidRPr="00E451EC">
        <w:t>python</w:t>
      </w:r>
      <w:proofErr w:type="spellEnd"/>
      <w:r w:rsidRPr="00E451EC">
        <w:t xml:space="preserve"> -m </w:t>
      </w:r>
      <w:proofErr w:type="spellStart"/>
      <w:proofErr w:type="gramStart"/>
      <w:r w:rsidRPr="00E451EC">
        <w:t>venv</w:t>
      </w:r>
      <w:proofErr w:type="spellEnd"/>
      <w:r w:rsidRPr="00E451EC">
        <w:t xml:space="preserve"> .</w:t>
      </w:r>
      <w:proofErr w:type="spellStart"/>
      <w:r w:rsidRPr="00E451EC">
        <w:t>venv</w:t>
      </w:r>
      <w:proofErr w:type="spellEnd"/>
      <w:proofErr w:type="gramEnd"/>
    </w:p>
    <w:p w14:paraId="3E537CDA" w14:textId="7C78DA2E" w:rsidR="00E451EC" w:rsidRPr="00E451EC" w:rsidRDefault="00E451EC">
      <w:pPr>
        <w:pStyle w:val="1-"/>
        <w:numPr>
          <w:ilvl w:val="0"/>
          <w:numId w:val="14"/>
        </w:numPr>
      </w:pPr>
      <w:r w:rsidRPr="00E451EC">
        <w:t>Активировать виртуальное окружение</w:t>
      </w:r>
      <w:proofErr w:type="gramStart"/>
      <w:r w:rsidRPr="00E451EC">
        <w:t>:</w:t>
      </w:r>
      <w:r>
        <w:t xml:space="preserve"> </w:t>
      </w:r>
      <w:r w:rsidRPr="00E451EC">
        <w:t>.</w:t>
      </w:r>
      <w:proofErr w:type="spellStart"/>
      <w:r w:rsidRPr="00E451EC">
        <w:t>venv</w:t>
      </w:r>
      <w:proofErr w:type="spellEnd"/>
      <w:proofErr w:type="gramEnd"/>
      <w:r w:rsidRPr="00E451EC">
        <w:t>\</w:t>
      </w:r>
      <w:proofErr w:type="spellStart"/>
      <w:r w:rsidRPr="00E451EC">
        <w:t>Scripts</w:t>
      </w:r>
      <w:proofErr w:type="spellEnd"/>
      <w:r w:rsidRPr="00E451EC">
        <w:t>\</w:t>
      </w:r>
      <w:proofErr w:type="spellStart"/>
      <w:r w:rsidRPr="00E451EC">
        <w:t>activate</w:t>
      </w:r>
      <w:proofErr w:type="spellEnd"/>
    </w:p>
    <w:p w14:paraId="791DE949" w14:textId="0DB7A6BF" w:rsidR="00E451EC" w:rsidRPr="00E451EC" w:rsidRDefault="00E451EC">
      <w:pPr>
        <w:pStyle w:val="1-"/>
        <w:numPr>
          <w:ilvl w:val="0"/>
          <w:numId w:val="14"/>
        </w:numPr>
        <w:ind w:left="709"/>
      </w:pPr>
      <w:r w:rsidRPr="00E451EC">
        <w:t>Установить зависимости:</w:t>
      </w:r>
      <w:r>
        <w:t xml:space="preserve"> </w:t>
      </w:r>
      <w:proofErr w:type="spellStart"/>
      <w:r w:rsidRPr="00E451EC">
        <w:t>pip</w:t>
      </w:r>
      <w:proofErr w:type="spellEnd"/>
      <w:r w:rsidRPr="00E451EC">
        <w:t xml:space="preserve"> </w:t>
      </w:r>
      <w:proofErr w:type="spellStart"/>
      <w:r w:rsidRPr="00E451EC">
        <w:t>install</w:t>
      </w:r>
      <w:proofErr w:type="spellEnd"/>
      <w:r w:rsidRPr="00E451EC">
        <w:t xml:space="preserve"> -r requirements.txt</w:t>
      </w:r>
    </w:p>
    <w:p w14:paraId="40DD0E19" w14:textId="77777777" w:rsidR="00E451EC" w:rsidRDefault="00E451EC">
      <w:pPr>
        <w:pStyle w:val="1-"/>
        <w:numPr>
          <w:ilvl w:val="0"/>
          <w:numId w:val="15"/>
        </w:numPr>
        <w:ind w:left="709"/>
      </w:pPr>
      <w:r w:rsidRPr="00E451EC">
        <w:t xml:space="preserve">Создать </w:t>
      </w:r>
      <w:proofErr w:type="gramStart"/>
      <w:r w:rsidRPr="00E451EC">
        <w:t>файл .</w:t>
      </w:r>
      <w:proofErr w:type="spellStart"/>
      <w:r w:rsidRPr="00E451EC">
        <w:t>env</w:t>
      </w:r>
      <w:proofErr w:type="spellEnd"/>
      <w:proofErr w:type="gramEnd"/>
      <w:r w:rsidRPr="00E451EC">
        <w:t> в корне проекта</w:t>
      </w:r>
      <w:r>
        <w:t xml:space="preserve"> с полями </w:t>
      </w:r>
      <w:r w:rsidRPr="00E451EC">
        <w:rPr>
          <w:lang w:val="en-US"/>
        </w:rPr>
        <w:t>API</w:t>
      </w:r>
      <w:r w:rsidRPr="00E451EC">
        <w:t>_</w:t>
      </w:r>
      <w:r w:rsidRPr="00E451EC">
        <w:rPr>
          <w:lang w:val="en-US"/>
        </w:rPr>
        <w:t>KEY</w:t>
      </w:r>
      <w:r>
        <w:t xml:space="preserve"> и </w:t>
      </w:r>
      <w:r w:rsidRPr="00E451EC">
        <w:rPr>
          <w:lang w:val="en-US"/>
        </w:rPr>
        <w:t>BASE</w:t>
      </w:r>
      <w:r w:rsidRPr="00E451EC">
        <w:t>_</w:t>
      </w:r>
      <w:r w:rsidRPr="00E451EC">
        <w:rPr>
          <w:lang w:val="en-US"/>
        </w:rPr>
        <w:t>URL</w:t>
      </w:r>
      <w:r w:rsidRPr="00E451EC">
        <w:t>=</w:t>
      </w:r>
      <w:r w:rsidRPr="00E451EC">
        <w:rPr>
          <w:lang w:val="en-US"/>
        </w:rPr>
        <w:t>https</w:t>
      </w:r>
      <w:r w:rsidRPr="00E451EC">
        <w:t>://</w:t>
      </w:r>
      <w:proofErr w:type="spellStart"/>
      <w:r w:rsidRPr="00E451EC">
        <w:rPr>
          <w:lang w:val="en-US"/>
        </w:rPr>
        <w:t>api</w:t>
      </w:r>
      <w:proofErr w:type="spellEnd"/>
      <w:r w:rsidRPr="00E451EC">
        <w:t>.</w:t>
      </w:r>
      <w:proofErr w:type="spellStart"/>
      <w:r w:rsidRPr="00E451EC">
        <w:rPr>
          <w:lang w:val="en-US"/>
        </w:rPr>
        <w:t>thecatapi</w:t>
      </w:r>
      <w:proofErr w:type="spellEnd"/>
      <w:r w:rsidRPr="00E451EC">
        <w:t>.</w:t>
      </w:r>
      <w:r w:rsidRPr="00E451EC">
        <w:rPr>
          <w:lang w:val="en-US"/>
        </w:rPr>
        <w:t>com</w:t>
      </w:r>
      <w:r w:rsidRPr="00E451EC">
        <w:t>/</w:t>
      </w:r>
      <w:r w:rsidRPr="00E451EC">
        <w:rPr>
          <w:lang w:val="en-US"/>
        </w:rPr>
        <w:t>v</w:t>
      </w:r>
      <w:r w:rsidRPr="00E451EC">
        <w:t>1/</w:t>
      </w:r>
      <w:r w:rsidRPr="00E451EC">
        <w:rPr>
          <w:lang w:val="en-US"/>
        </w:rPr>
        <w:t>images</w:t>
      </w:r>
      <w:r w:rsidRPr="00E451EC">
        <w:t>/</w:t>
      </w:r>
      <w:r w:rsidRPr="00E451EC">
        <w:rPr>
          <w:lang w:val="en-US"/>
        </w:rPr>
        <w:t>search</w:t>
      </w:r>
    </w:p>
    <w:p w14:paraId="7A798CC7" w14:textId="77777777" w:rsidR="00E451EC" w:rsidRDefault="00E451EC">
      <w:pPr>
        <w:pStyle w:val="1-"/>
        <w:numPr>
          <w:ilvl w:val="0"/>
          <w:numId w:val="15"/>
        </w:numPr>
        <w:ind w:left="709"/>
      </w:pPr>
      <w:r w:rsidRPr="00E451EC">
        <w:t>Запу</w:t>
      </w:r>
      <w:r>
        <w:t>стить</w:t>
      </w:r>
      <w:r w:rsidRPr="00E451EC">
        <w:t xml:space="preserve"> основно</w:t>
      </w:r>
      <w:r>
        <w:t xml:space="preserve">й </w:t>
      </w:r>
      <w:proofErr w:type="spellStart"/>
      <w:r w:rsidRPr="00E451EC">
        <w:t>пайплайн</w:t>
      </w:r>
      <w:proofErr w:type="spellEnd"/>
      <w:r>
        <w:t xml:space="preserve"> </w:t>
      </w:r>
      <w:r w:rsidRPr="00E451EC">
        <w:t>обработки изображений:</w:t>
      </w:r>
      <w:r>
        <w:t xml:space="preserve"> </w:t>
      </w:r>
      <w:proofErr w:type="spellStart"/>
      <w:r w:rsidRPr="00E451EC">
        <w:t>python</w:t>
      </w:r>
      <w:proofErr w:type="spellEnd"/>
      <w:r w:rsidRPr="00E451EC">
        <w:t xml:space="preserve"> cat_pipeline.py</w:t>
      </w:r>
    </w:p>
    <w:p w14:paraId="05B21049" w14:textId="53A11DA3" w:rsidR="00E451EC" w:rsidRDefault="00E451EC">
      <w:pPr>
        <w:pStyle w:val="1-"/>
        <w:numPr>
          <w:ilvl w:val="0"/>
          <w:numId w:val="15"/>
        </w:numPr>
        <w:ind w:left="709"/>
        <w:rPr>
          <w:lang w:val="en-US"/>
        </w:rPr>
      </w:pPr>
      <w:r>
        <w:t xml:space="preserve">При желании запустить </w:t>
      </w:r>
      <w:proofErr w:type="gramStart"/>
      <w:r>
        <w:t>тесты</w:t>
      </w:r>
      <w:r w:rsidRPr="00E451EC">
        <w:rPr>
          <w:lang w:val="en-US"/>
        </w:rPr>
        <w:t xml:space="preserve">: </w:t>
      </w:r>
      <w:r>
        <w:rPr>
          <w:lang w:val="en-US"/>
        </w:rPr>
        <w:t xml:space="preserve"> </w:t>
      </w:r>
      <w:r w:rsidRPr="00E451EC">
        <w:rPr>
          <w:lang w:val="en-US"/>
        </w:rPr>
        <w:t>python</w:t>
      </w:r>
      <w:proofErr w:type="gramEnd"/>
      <w:r w:rsidRPr="00E451EC">
        <w:rPr>
          <w:lang w:val="en-US"/>
        </w:rPr>
        <w:t xml:space="preserve"> -m </w:t>
      </w:r>
      <w:proofErr w:type="spellStart"/>
      <w:r w:rsidRPr="00E451EC">
        <w:rPr>
          <w:lang w:val="en-US"/>
        </w:rPr>
        <w:t>unittest</w:t>
      </w:r>
      <w:proofErr w:type="spellEnd"/>
      <w:r w:rsidRPr="00E451EC">
        <w:rPr>
          <w:lang w:val="en-US"/>
        </w:rPr>
        <w:t xml:space="preserve"> discover tests</w:t>
      </w:r>
    </w:p>
    <w:p w14:paraId="4AF0A8DE" w14:textId="40523979" w:rsidR="00E451EC" w:rsidRPr="00E451EC" w:rsidRDefault="00E451EC" w:rsidP="00E451EC">
      <w:pPr>
        <w:pStyle w:val="1-"/>
      </w:pPr>
      <w:r>
        <w:t>Если все настроено правильно, то после запуска программы информация о ее работе будет выводиться в консоль. Пример вывода представлен на рисунке 1.</w:t>
      </w:r>
    </w:p>
    <w:p w14:paraId="17D9F57B" w14:textId="62A0D4FC" w:rsidR="00F70EB7" w:rsidRDefault="00E451EC" w:rsidP="00F70EB7">
      <w:pPr>
        <w:jc w:val="center"/>
        <w:rPr>
          <w:lang w:val="en-US"/>
        </w:rPr>
      </w:pPr>
      <w:r w:rsidRPr="00E451EC">
        <w:rPr>
          <w:lang w:val="en-US"/>
        </w:rPr>
        <w:lastRenderedPageBreak/>
        <w:drawing>
          <wp:inline distT="0" distB="0" distL="0" distR="0" wp14:anchorId="4F17C3DA" wp14:editId="5D7F1A34">
            <wp:extent cx="5219700" cy="3516071"/>
            <wp:effectExtent l="0" t="0" r="0" b="0"/>
            <wp:docPr id="526800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00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3987" cy="35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3691" w14:textId="7F607EB4" w:rsidR="00F70EB7" w:rsidRDefault="00F70EB7" w:rsidP="00F70EB7">
      <w:pPr>
        <w:pStyle w:val="-"/>
      </w:pPr>
      <w:r>
        <w:t xml:space="preserve">Рисунок 1 – Пример </w:t>
      </w:r>
      <w:r w:rsidR="00E451EC">
        <w:t>работы программы</w:t>
      </w:r>
    </w:p>
    <w:p w14:paraId="287F0447" w14:textId="2297BA07" w:rsidR="00E451EC" w:rsidRDefault="00E451EC" w:rsidP="00E451EC">
      <w:pPr>
        <w:pStyle w:val="1-"/>
      </w:pPr>
      <w:r>
        <w:t xml:space="preserve">После этого в папке </w:t>
      </w:r>
      <w:r>
        <w:rPr>
          <w:lang w:val="en-US"/>
        </w:rPr>
        <w:t>data</w:t>
      </w:r>
      <w:r w:rsidRPr="00E451EC">
        <w:t xml:space="preserve"> </w:t>
      </w:r>
      <w:r>
        <w:t>будут сохранены изображения до и после обработки. Пример представлен на рисунке 2.</w:t>
      </w:r>
    </w:p>
    <w:p w14:paraId="7CA74BBA" w14:textId="1C7FFDF0" w:rsidR="00E451EC" w:rsidRDefault="00E451EC" w:rsidP="00E451EC">
      <w:pPr>
        <w:jc w:val="center"/>
        <w:rPr>
          <w:lang w:val="en-US"/>
        </w:rPr>
      </w:pPr>
      <w:r w:rsidRPr="00E451EC">
        <w:rPr>
          <w:lang w:val="en-US"/>
        </w:rPr>
        <w:drawing>
          <wp:inline distT="0" distB="0" distL="0" distR="0" wp14:anchorId="753DA412" wp14:editId="2783CD32">
            <wp:extent cx="5939790" cy="2562225"/>
            <wp:effectExtent l="0" t="0" r="0" b="0"/>
            <wp:docPr id="953039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39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1BDA" w14:textId="2859C820" w:rsidR="00E451EC" w:rsidRDefault="00E451EC" w:rsidP="00E451EC">
      <w:pPr>
        <w:pStyle w:val="-"/>
      </w:pPr>
      <w:r>
        <w:t xml:space="preserve">Рисунок </w:t>
      </w:r>
      <w:r>
        <w:t>2</w:t>
      </w:r>
      <w:r>
        <w:t xml:space="preserve"> – Пример сохранения изображений</w:t>
      </w:r>
    </w:p>
    <w:p w14:paraId="6DB75335" w14:textId="77777777" w:rsidR="00E451EC" w:rsidRPr="00E451EC" w:rsidRDefault="00E451EC" w:rsidP="00E451EC">
      <w:pPr>
        <w:pStyle w:val="1-"/>
      </w:pPr>
    </w:p>
    <w:p w14:paraId="06592C13" w14:textId="77777777" w:rsidR="00B87D2F" w:rsidRPr="00CD2A4F" w:rsidRDefault="00B87D2F" w:rsidP="00B87D2F">
      <w:pPr>
        <w:pStyle w:val="1-"/>
        <w:ind w:left="709" w:firstLine="0"/>
      </w:pPr>
    </w:p>
    <w:p w14:paraId="25FC8EC0" w14:textId="77777777" w:rsidR="00B87D2F" w:rsidRPr="00CD2A4F" w:rsidRDefault="00B87D2F" w:rsidP="00B87D2F">
      <w:pPr>
        <w:pStyle w:val="1-"/>
      </w:pPr>
    </w:p>
    <w:p w14:paraId="64FD17EA" w14:textId="77777777" w:rsidR="00B87D2F" w:rsidRPr="00CD2A4F" w:rsidRDefault="00B87D2F" w:rsidP="00B87D2F">
      <w:pPr>
        <w:pStyle w:val="1-"/>
        <w:ind w:left="1069" w:firstLine="0"/>
      </w:pPr>
    </w:p>
    <w:p w14:paraId="5C8B66BD" w14:textId="533C5A38" w:rsidR="00DC675C" w:rsidRPr="005A3F12" w:rsidRDefault="005A3F12" w:rsidP="00E21322">
      <w:pPr>
        <w:pStyle w:val="1"/>
      </w:pPr>
      <w:bookmarkStart w:id="33" w:name="_Toc216731388"/>
      <w:r w:rsidRPr="005A3F12">
        <w:lastRenderedPageBreak/>
        <w:t>З</w:t>
      </w:r>
      <w:r w:rsidR="00A045C2">
        <w:t>аключение</w:t>
      </w:r>
      <w:bookmarkEnd w:id="33"/>
    </w:p>
    <w:p w14:paraId="6AF14EBA" w14:textId="0B486CE4" w:rsidR="001879E4" w:rsidRDefault="002E0943" w:rsidP="00A178CC">
      <w:pPr>
        <w:pStyle w:val="1-"/>
      </w:pPr>
      <w:r w:rsidRPr="002E0943">
        <w:t>В ходе выполнения лабораторных работ было создано полнофункциональное приложение для обработки изображений с использованием внешнего API. Успешно освоены следующие технологии и методы:</w:t>
      </w:r>
      <w:r>
        <w:t xml:space="preserve"> </w:t>
      </w:r>
      <w:r w:rsidR="00A178CC">
        <w:t>асинхронность</w:t>
      </w:r>
      <w:r>
        <w:t xml:space="preserve"> </w:t>
      </w:r>
      <w:r w:rsidR="00DB01A3">
        <w:t>и многопроцессорность</w:t>
      </w:r>
      <w:r w:rsidRPr="002E0943">
        <w:t>,</w:t>
      </w:r>
      <w:r w:rsidR="00DB01A3">
        <w:t xml:space="preserve"> алгоритм</w:t>
      </w:r>
      <w:r>
        <w:t xml:space="preserve">ы </w:t>
      </w:r>
      <w:r w:rsidR="00DB01A3">
        <w:t>обработки изображений</w:t>
      </w:r>
      <w:r w:rsidRPr="002E0943">
        <w:t xml:space="preserve">, </w:t>
      </w:r>
      <w:r w:rsidR="00DB01A3">
        <w:t>логирования в многопроцессорном коде</w:t>
      </w:r>
      <w:r w:rsidRPr="002E0943">
        <w:t xml:space="preserve">, </w:t>
      </w:r>
      <w:r w:rsidR="00DB01A3">
        <w:rPr>
          <w:lang w:val="en-US"/>
        </w:rPr>
        <w:t>unit</w:t>
      </w:r>
      <w:r w:rsidR="00DB01A3" w:rsidRPr="00DB01A3">
        <w:t>-</w:t>
      </w:r>
      <w:r w:rsidR="00DB01A3">
        <w:t>тест</w:t>
      </w:r>
      <w:r>
        <w:t xml:space="preserve">ы </w:t>
      </w:r>
      <w:r w:rsidR="00DB01A3">
        <w:t xml:space="preserve">с использованием </w:t>
      </w:r>
      <w:r w:rsidR="00DB01A3">
        <w:rPr>
          <w:lang w:val="en-US"/>
        </w:rPr>
        <w:t>Mock</w:t>
      </w:r>
      <w:r w:rsidR="00DB01A3" w:rsidRPr="00DB01A3">
        <w:t>-</w:t>
      </w:r>
      <w:r w:rsidR="00DB01A3">
        <w:t>объектов.</w:t>
      </w:r>
    </w:p>
    <w:p w14:paraId="74862251" w14:textId="77777777" w:rsidR="001879E4" w:rsidRDefault="001879E4">
      <w:pPr>
        <w:rPr>
          <w:rFonts w:eastAsiaTheme="minorEastAsia"/>
          <w:sz w:val="28"/>
          <w:szCs w:val="28"/>
        </w:rPr>
      </w:pPr>
      <w:r>
        <w:br w:type="page"/>
      </w:r>
    </w:p>
    <w:p w14:paraId="0D855B68" w14:textId="1FED1334" w:rsidR="001879E4" w:rsidRPr="001879E4" w:rsidRDefault="001879E4" w:rsidP="001879E4">
      <w:pPr>
        <w:pStyle w:val="24"/>
        <w:ind w:firstLine="708"/>
      </w:pPr>
      <w:bookmarkStart w:id="34" w:name="_Toc216731389"/>
      <w:r>
        <w:lastRenderedPageBreak/>
        <w:t xml:space="preserve">Приложение </w:t>
      </w:r>
      <w:r>
        <w:t>А</w:t>
      </w:r>
      <w:r>
        <w:t xml:space="preserve"> –</w:t>
      </w:r>
      <w:r>
        <w:t xml:space="preserve"> ссылка на репозиторий </w:t>
      </w:r>
      <w:r>
        <w:rPr>
          <w:lang w:val="en-US"/>
        </w:rPr>
        <w:t>GitHub</w:t>
      </w:r>
      <w:bookmarkEnd w:id="34"/>
    </w:p>
    <w:p w14:paraId="50104DB1" w14:textId="169412E0" w:rsidR="001879E4" w:rsidRPr="001879E4" w:rsidRDefault="001879E4" w:rsidP="001879E4">
      <w:pPr>
        <w:pStyle w:val="1-"/>
      </w:pPr>
      <w:r>
        <w:t>Приложение размещено по ссылке</w:t>
      </w:r>
      <w:r w:rsidRPr="001879E4">
        <w:t xml:space="preserve">: </w:t>
      </w:r>
      <w:r w:rsidRPr="001879E4">
        <w:rPr>
          <w:lang w:val="en-US"/>
        </w:rPr>
        <w:t>https</w:t>
      </w:r>
      <w:r w:rsidRPr="001879E4">
        <w:t>://</w:t>
      </w:r>
      <w:proofErr w:type="spellStart"/>
      <w:r w:rsidRPr="001879E4">
        <w:rPr>
          <w:lang w:val="en-US"/>
        </w:rPr>
        <w:t>github</w:t>
      </w:r>
      <w:proofErr w:type="spellEnd"/>
      <w:r w:rsidRPr="001879E4">
        <w:t>.</w:t>
      </w:r>
      <w:r w:rsidRPr="001879E4">
        <w:rPr>
          <w:lang w:val="en-US"/>
        </w:rPr>
        <w:t>com</w:t>
      </w:r>
      <w:r w:rsidRPr="001879E4">
        <w:t>/</w:t>
      </w:r>
      <w:r w:rsidRPr="001879E4">
        <w:rPr>
          <w:lang w:val="en-US"/>
        </w:rPr>
        <w:t>s</w:t>
      </w:r>
      <w:r w:rsidRPr="001879E4">
        <w:t>44</w:t>
      </w:r>
      <w:r w:rsidRPr="001879E4">
        <w:rPr>
          <w:lang w:val="en-US"/>
        </w:rPr>
        <w:t>w</w:t>
      </w:r>
      <w:r w:rsidRPr="001879E4">
        <w:t>/6401</w:t>
      </w:r>
      <w:proofErr w:type="spellStart"/>
      <w:r w:rsidRPr="001879E4">
        <w:rPr>
          <w:lang w:val="en-US"/>
        </w:rPr>
        <w:t>prokhorovsa</w:t>
      </w:r>
      <w:proofErr w:type="spellEnd"/>
      <w:r w:rsidRPr="001879E4">
        <w:t>.</w:t>
      </w:r>
      <w:r w:rsidRPr="001879E4">
        <w:rPr>
          <w:lang w:val="en-US"/>
        </w:rPr>
        <w:t>git</w:t>
      </w:r>
      <w:r w:rsidRPr="001879E4">
        <w:t xml:space="preserve">. </w:t>
      </w:r>
    </w:p>
    <w:p w14:paraId="69742206" w14:textId="77777777" w:rsidR="001879E4" w:rsidRDefault="001879E4">
      <w:pPr>
        <w:rPr>
          <w:rFonts w:eastAsiaTheme="minorEastAsia"/>
          <w:sz w:val="28"/>
          <w:szCs w:val="28"/>
        </w:rPr>
      </w:pPr>
      <w:r>
        <w:br w:type="page"/>
      </w:r>
    </w:p>
    <w:p w14:paraId="24CCC0B7" w14:textId="306BC994" w:rsidR="001879E4" w:rsidRDefault="001879E4" w:rsidP="001879E4">
      <w:pPr>
        <w:pStyle w:val="24"/>
      </w:pPr>
      <w:bookmarkStart w:id="35" w:name="_Toc216731390"/>
      <w:r>
        <w:lastRenderedPageBreak/>
        <w:t>Приложение Б – основные зависимости проекта</w:t>
      </w:r>
      <w:bookmarkEnd w:id="35"/>
    </w:p>
    <w:p w14:paraId="58D6AE07" w14:textId="7152C125" w:rsidR="001879E4" w:rsidRPr="001879E4" w:rsidRDefault="001879E4" w:rsidP="001879E4">
      <w:pPr>
        <w:pStyle w:val="1-"/>
      </w:pPr>
      <w:r>
        <w:t>Далее перечислены основные зависимости проекта.</w:t>
      </w:r>
    </w:p>
    <w:p w14:paraId="7592C4EE" w14:textId="77777777" w:rsidR="001879E4" w:rsidRDefault="001879E4">
      <w:pPr>
        <w:pStyle w:val="1-"/>
        <w:numPr>
          <w:ilvl w:val="0"/>
          <w:numId w:val="16"/>
        </w:numPr>
      </w:pPr>
      <w:proofErr w:type="spellStart"/>
      <w:proofErr w:type="gramStart"/>
      <w:r>
        <w:t>aiofiles</w:t>
      </w:r>
      <w:proofErr w:type="spellEnd"/>
      <w:r>
        <w:t>&gt;=</w:t>
      </w:r>
      <w:proofErr w:type="gramEnd"/>
      <w:r>
        <w:t>23.0.0</w:t>
      </w:r>
    </w:p>
    <w:p w14:paraId="1A99CDBB" w14:textId="77777777" w:rsidR="001879E4" w:rsidRDefault="001879E4">
      <w:pPr>
        <w:pStyle w:val="1-"/>
        <w:numPr>
          <w:ilvl w:val="0"/>
          <w:numId w:val="16"/>
        </w:numPr>
      </w:pPr>
      <w:proofErr w:type="spellStart"/>
      <w:proofErr w:type="gramStart"/>
      <w:r>
        <w:t>aiohttp</w:t>
      </w:r>
      <w:proofErr w:type="spellEnd"/>
      <w:r>
        <w:t>&gt;=</w:t>
      </w:r>
      <w:proofErr w:type="gramEnd"/>
      <w:r>
        <w:t>3.9.0</w:t>
      </w:r>
    </w:p>
    <w:p w14:paraId="19764EBC" w14:textId="77777777" w:rsidR="001879E4" w:rsidRDefault="001879E4">
      <w:pPr>
        <w:pStyle w:val="1-"/>
        <w:numPr>
          <w:ilvl w:val="0"/>
          <w:numId w:val="16"/>
        </w:numPr>
      </w:pPr>
      <w:proofErr w:type="spellStart"/>
      <w:proofErr w:type="gramStart"/>
      <w:r>
        <w:t>pillow</w:t>
      </w:r>
      <w:proofErr w:type="spellEnd"/>
      <w:r>
        <w:t>&gt;=</w:t>
      </w:r>
      <w:proofErr w:type="gramEnd"/>
      <w:r>
        <w:t>10.0.0</w:t>
      </w:r>
    </w:p>
    <w:p w14:paraId="6AB746EE" w14:textId="77777777" w:rsidR="001879E4" w:rsidRDefault="001879E4">
      <w:pPr>
        <w:pStyle w:val="1-"/>
        <w:numPr>
          <w:ilvl w:val="0"/>
          <w:numId w:val="16"/>
        </w:numPr>
      </w:pPr>
      <w:proofErr w:type="spellStart"/>
      <w:proofErr w:type="gramStart"/>
      <w:r>
        <w:t>numpy</w:t>
      </w:r>
      <w:proofErr w:type="spellEnd"/>
      <w:r>
        <w:t>&gt;=</w:t>
      </w:r>
      <w:proofErr w:type="gramEnd"/>
      <w:r>
        <w:t>1.24.0</w:t>
      </w:r>
    </w:p>
    <w:p w14:paraId="142900FD" w14:textId="77777777" w:rsidR="001879E4" w:rsidRDefault="001879E4">
      <w:pPr>
        <w:pStyle w:val="1-"/>
        <w:numPr>
          <w:ilvl w:val="0"/>
          <w:numId w:val="16"/>
        </w:numPr>
      </w:pPr>
      <w:proofErr w:type="spellStart"/>
      <w:proofErr w:type="gramStart"/>
      <w:r>
        <w:t>scipy</w:t>
      </w:r>
      <w:proofErr w:type="spellEnd"/>
      <w:r>
        <w:t>&gt;=</w:t>
      </w:r>
      <w:proofErr w:type="gramEnd"/>
      <w:r>
        <w:t>1.11.0</w:t>
      </w:r>
    </w:p>
    <w:p w14:paraId="0417AC4D" w14:textId="77777777" w:rsidR="001879E4" w:rsidRDefault="001879E4">
      <w:pPr>
        <w:pStyle w:val="1-"/>
        <w:numPr>
          <w:ilvl w:val="0"/>
          <w:numId w:val="16"/>
        </w:numPr>
      </w:pPr>
      <w:proofErr w:type="spellStart"/>
      <w:r>
        <w:t>opencv-</w:t>
      </w:r>
      <w:proofErr w:type="gramStart"/>
      <w:r>
        <w:t>python</w:t>
      </w:r>
      <w:proofErr w:type="spellEnd"/>
      <w:r>
        <w:t>&gt;=</w:t>
      </w:r>
      <w:proofErr w:type="gramEnd"/>
      <w:r>
        <w:t>4.8.0</w:t>
      </w:r>
    </w:p>
    <w:p w14:paraId="22DA75CF" w14:textId="1B39B6E7" w:rsidR="001879E4" w:rsidRPr="001879E4" w:rsidRDefault="001879E4">
      <w:pPr>
        <w:pStyle w:val="1-"/>
        <w:numPr>
          <w:ilvl w:val="0"/>
          <w:numId w:val="16"/>
        </w:numPr>
      </w:pPr>
      <w:proofErr w:type="spellStart"/>
      <w:r>
        <w:t>python-</w:t>
      </w:r>
      <w:proofErr w:type="gramStart"/>
      <w:r>
        <w:t>dotenv</w:t>
      </w:r>
      <w:proofErr w:type="spellEnd"/>
      <w:r>
        <w:t>&gt;=</w:t>
      </w:r>
      <w:proofErr w:type="gramEnd"/>
      <w:r>
        <w:t>1.0.0</w:t>
      </w:r>
    </w:p>
    <w:p w14:paraId="17BAAE76" w14:textId="77777777" w:rsidR="001879E4" w:rsidRPr="001879E4" w:rsidRDefault="001879E4" w:rsidP="001879E4">
      <w:pPr>
        <w:pStyle w:val="1-"/>
      </w:pPr>
    </w:p>
    <w:sectPr w:rsidR="001879E4" w:rsidRPr="001879E4" w:rsidSect="00B533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7791" w14:textId="77777777" w:rsidR="00EE027B" w:rsidRDefault="00EE027B">
      <w:r>
        <w:separator/>
      </w:r>
    </w:p>
  </w:endnote>
  <w:endnote w:type="continuationSeparator" w:id="0">
    <w:p w14:paraId="55030086" w14:textId="77777777" w:rsidR="00EE027B" w:rsidRDefault="00EE0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7AC0F" w14:textId="77777777" w:rsidR="00DC3428" w:rsidRDefault="00DC342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78C6C630" w14:textId="77777777" w:rsidR="00DC3428" w:rsidRDefault="002E13E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097D7" w14:textId="77777777" w:rsidR="00DC3428" w:rsidRDefault="00DC342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88A51" w14:textId="77777777" w:rsidR="00EE027B" w:rsidRDefault="00EE027B">
      <w:r>
        <w:separator/>
      </w:r>
    </w:p>
  </w:footnote>
  <w:footnote w:type="continuationSeparator" w:id="0">
    <w:p w14:paraId="3CE72EBE" w14:textId="77777777" w:rsidR="00EE027B" w:rsidRDefault="00EE0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D892" w14:textId="77777777" w:rsidR="00DC3428" w:rsidRDefault="00DC3428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215CF" w14:textId="77777777" w:rsidR="00DC3428" w:rsidRDefault="00DC3428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01B65" w14:textId="77777777" w:rsidR="00DC3428" w:rsidRDefault="00DC3428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2E6B"/>
    <w:multiLevelType w:val="hybridMultilevel"/>
    <w:tmpl w:val="0BFE63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87A55A3"/>
    <w:multiLevelType w:val="hybridMultilevel"/>
    <w:tmpl w:val="975E9FE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124340B5"/>
    <w:multiLevelType w:val="hybridMultilevel"/>
    <w:tmpl w:val="1D8AA6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60032"/>
    <w:multiLevelType w:val="hybridMultilevel"/>
    <w:tmpl w:val="471EC5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FE13ED"/>
    <w:multiLevelType w:val="multilevel"/>
    <w:tmpl w:val="564890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03B8B"/>
    <w:multiLevelType w:val="hybridMultilevel"/>
    <w:tmpl w:val="EF5C3D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D7C00DE"/>
    <w:multiLevelType w:val="hybridMultilevel"/>
    <w:tmpl w:val="EE84CF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E31F2B"/>
    <w:multiLevelType w:val="multilevel"/>
    <w:tmpl w:val="C34A75D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0" w15:restartNumberingAfterBreak="0">
    <w:nsid w:val="5D7B0600"/>
    <w:multiLevelType w:val="hybridMultilevel"/>
    <w:tmpl w:val="CF860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E6E8A"/>
    <w:multiLevelType w:val="multilevel"/>
    <w:tmpl w:val="C4BE2A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578C9"/>
    <w:multiLevelType w:val="hybridMultilevel"/>
    <w:tmpl w:val="FD868F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70A7C6E"/>
    <w:multiLevelType w:val="multilevel"/>
    <w:tmpl w:val="93FC97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C8172C"/>
    <w:multiLevelType w:val="multilevel"/>
    <w:tmpl w:val="3C0E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861F4A"/>
    <w:multiLevelType w:val="hybridMultilevel"/>
    <w:tmpl w:val="0E08CD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DDD6277"/>
    <w:multiLevelType w:val="hybridMultilevel"/>
    <w:tmpl w:val="51A232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41361632">
    <w:abstractNumId w:val="12"/>
  </w:num>
  <w:num w:numId="2" w16cid:durableId="269094078">
    <w:abstractNumId w:val="3"/>
  </w:num>
  <w:num w:numId="3" w16cid:durableId="731004157">
    <w:abstractNumId w:val="1"/>
  </w:num>
  <w:num w:numId="4" w16cid:durableId="1253120488">
    <w:abstractNumId w:val="9"/>
  </w:num>
  <w:num w:numId="5" w16cid:durableId="206182381">
    <w:abstractNumId w:val="5"/>
  </w:num>
  <w:num w:numId="6" w16cid:durableId="653336461">
    <w:abstractNumId w:val="4"/>
  </w:num>
  <w:num w:numId="7" w16cid:durableId="1001272862">
    <w:abstractNumId w:val="13"/>
  </w:num>
  <w:num w:numId="8" w16cid:durableId="1848015606">
    <w:abstractNumId w:val="16"/>
  </w:num>
  <w:num w:numId="9" w16cid:durableId="1826896130">
    <w:abstractNumId w:val="7"/>
  </w:num>
  <w:num w:numId="10" w16cid:durableId="737246682">
    <w:abstractNumId w:val="10"/>
  </w:num>
  <w:num w:numId="11" w16cid:durableId="579292340">
    <w:abstractNumId w:val="2"/>
  </w:num>
  <w:num w:numId="12" w16cid:durableId="276451375">
    <w:abstractNumId w:val="15"/>
  </w:num>
  <w:num w:numId="13" w16cid:durableId="1138836862">
    <w:abstractNumId w:val="11"/>
  </w:num>
  <w:num w:numId="14" w16cid:durableId="622885595">
    <w:abstractNumId w:val="6"/>
  </w:num>
  <w:num w:numId="15" w16cid:durableId="22560515">
    <w:abstractNumId w:val="14"/>
  </w:num>
  <w:num w:numId="16" w16cid:durableId="166023302">
    <w:abstractNumId w:val="17"/>
  </w:num>
  <w:num w:numId="17" w16cid:durableId="158037831">
    <w:abstractNumId w:val="8"/>
  </w:num>
  <w:num w:numId="18" w16cid:durableId="556628092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0F39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506C"/>
    <w:rsid w:val="000254F5"/>
    <w:rsid w:val="0002568C"/>
    <w:rsid w:val="0002706D"/>
    <w:rsid w:val="0002740F"/>
    <w:rsid w:val="00031A67"/>
    <w:rsid w:val="00035933"/>
    <w:rsid w:val="000359BD"/>
    <w:rsid w:val="00036DE1"/>
    <w:rsid w:val="00036FC7"/>
    <w:rsid w:val="00043400"/>
    <w:rsid w:val="00045DCB"/>
    <w:rsid w:val="000466EB"/>
    <w:rsid w:val="00051597"/>
    <w:rsid w:val="00053D28"/>
    <w:rsid w:val="000558E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E6A"/>
    <w:rsid w:val="0008603A"/>
    <w:rsid w:val="00091442"/>
    <w:rsid w:val="00092FC0"/>
    <w:rsid w:val="0009526B"/>
    <w:rsid w:val="00095673"/>
    <w:rsid w:val="00096046"/>
    <w:rsid w:val="00096146"/>
    <w:rsid w:val="0009637C"/>
    <w:rsid w:val="000966A5"/>
    <w:rsid w:val="00096D9F"/>
    <w:rsid w:val="000A0BF3"/>
    <w:rsid w:val="000A0F39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4E88"/>
    <w:rsid w:val="000C5AA0"/>
    <w:rsid w:val="000C691F"/>
    <w:rsid w:val="000C6BA6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284C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BC7"/>
    <w:rsid w:val="000F7ED6"/>
    <w:rsid w:val="0010611F"/>
    <w:rsid w:val="00111F83"/>
    <w:rsid w:val="0011238E"/>
    <w:rsid w:val="00112C81"/>
    <w:rsid w:val="00112F52"/>
    <w:rsid w:val="001149D1"/>
    <w:rsid w:val="00114BB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954"/>
    <w:rsid w:val="001330D7"/>
    <w:rsid w:val="00134076"/>
    <w:rsid w:val="00135451"/>
    <w:rsid w:val="0014090E"/>
    <w:rsid w:val="00140C01"/>
    <w:rsid w:val="001440AE"/>
    <w:rsid w:val="00145AF3"/>
    <w:rsid w:val="0014694C"/>
    <w:rsid w:val="00150350"/>
    <w:rsid w:val="00150B0B"/>
    <w:rsid w:val="00153BD9"/>
    <w:rsid w:val="00153D42"/>
    <w:rsid w:val="00155442"/>
    <w:rsid w:val="00155972"/>
    <w:rsid w:val="00155B94"/>
    <w:rsid w:val="00156766"/>
    <w:rsid w:val="0016011A"/>
    <w:rsid w:val="00162758"/>
    <w:rsid w:val="00164A94"/>
    <w:rsid w:val="00165265"/>
    <w:rsid w:val="001671D7"/>
    <w:rsid w:val="00170A1E"/>
    <w:rsid w:val="0017158A"/>
    <w:rsid w:val="00173460"/>
    <w:rsid w:val="00174DED"/>
    <w:rsid w:val="001754D9"/>
    <w:rsid w:val="0017562D"/>
    <w:rsid w:val="0017709E"/>
    <w:rsid w:val="001801ED"/>
    <w:rsid w:val="001879E4"/>
    <w:rsid w:val="00190447"/>
    <w:rsid w:val="00190BD7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618B1"/>
    <w:rsid w:val="00266182"/>
    <w:rsid w:val="002678AD"/>
    <w:rsid w:val="00273A0B"/>
    <w:rsid w:val="00273B67"/>
    <w:rsid w:val="00273CF3"/>
    <w:rsid w:val="00274209"/>
    <w:rsid w:val="0027523A"/>
    <w:rsid w:val="00277A5C"/>
    <w:rsid w:val="0028159E"/>
    <w:rsid w:val="00282495"/>
    <w:rsid w:val="00284A94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319C"/>
    <w:rsid w:val="002A3376"/>
    <w:rsid w:val="002A4ADC"/>
    <w:rsid w:val="002B00A2"/>
    <w:rsid w:val="002B0385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0943"/>
    <w:rsid w:val="002E13EA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5F6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6F97"/>
    <w:rsid w:val="0032158C"/>
    <w:rsid w:val="00324098"/>
    <w:rsid w:val="00325123"/>
    <w:rsid w:val="003259BB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4090C"/>
    <w:rsid w:val="00340DB0"/>
    <w:rsid w:val="003439E0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3F97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2432"/>
    <w:rsid w:val="003B2761"/>
    <w:rsid w:val="003B3EFC"/>
    <w:rsid w:val="003B54B5"/>
    <w:rsid w:val="003B54FF"/>
    <w:rsid w:val="003B5E88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7C8"/>
    <w:rsid w:val="003D78AC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3F749D"/>
    <w:rsid w:val="00400EF2"/>
    <w:rsid w:val="00405AA4"/>
    <w:rsid w:val="00406B01"/>
    <w:rsid w:val="004076B7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8E5"/>
    <w:rsid w:val="00466139"/>
    <w:rsid w:val="00467803"/>
    <w:rsid w:val="00467F0F"/>
    <w:rsid w:val="00470944"/>
    <w:rsid w:val="00470A18"/>
    <w:rsid w:val="00470E3B"/>
    <w:rsid w:val="00472967"/>
    <w:rsid w:val="00472C75"/>
    <w:rsid w:val="004732F3"/>
    <w:rsid w:val="004739A2"/>
    <w:rsid w:val="00473D09"/>
    <w:rsid w:val="00473D74"/>
    <w:rsid w:val="00476FB7"/>
    <w:rsid w:val="004808C6"/>
    <w:rsid w:val="0048098C"/>
    <w:rsid w:val="004836C2"/>
    <w:rsid w:val="00483CCF"/>
    <w:rsid w:val="00483EBF"/>
    <w:rsid w:val="00484C4F"/>
    <w:rsid w:val="00485850"/>
    <w:rsid w:val="00487CE8"/>
    <w:rsid w:val="004905CA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1732"/>
    <w:rsid w:val="004C3A4B"/>
    <w:rsid w:val="004C5226"/>
    <w:rsid w:val="004C6BD2"/>
    <w:rsid w:val="004C787F"/>
    <w:rsid w:val="004D0D11"/>
    <w:rsid w:val="004D1648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2F5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7E4"/>
    <w:rsid w:val="00534B54"/>
    <w:rsid w:val="0053761F"/>
    <w:rsid w:val="00540855"/>
    <w:rsid w:val="00542076"/>
    <w:rsid w:val="005422EA"/>
    <w:rsid w:val="00542FFA"/>
    <w:rsid w:val="00543FC7"/>
    <w:rsid w:val="00544DDE"/>
    <w:rsid w:val="00545126"/>
    <w:rsid w:val="00545461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739F8"/>
    <w:rsid w:val="0057569A"/>
    <w:rsid w:val="0057737B"/>
    <w:rsid w:val="00577841"/>
    <w:rsid w:val="00580459"/>
    <w:rsid w:val="00580484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30E8"/>
    <w:rsid w:val="0062365C"/>
    <w:rsid w:val="006244AA"/>
    <w:rsid w:val="00624F59"/>
    <w:rsid w:val="006260D1"/>
    <w:rsid w:val="00626646"/>
    <w:rsid w:val="00631935"/>
    <w:rsid w:val="0063209A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17D3"/>
    <w:rsid w:val="00673289"/>
    <w:rsid w:val="0067429B"/>
    <w:rsid w:val="006808FD"/>
    <w:rsid w:val="00683F08"/>
    <w:rsid w:val="00683F78"/>
    <w:rsid w:val="00684D56"/>
    <w:rsid w:val="00687663"/>
    <w:rsid w:val="00691400"/>
    <w:rsid w:val="00692C18"/>
    <w:rsid w:val="00693470"/>
    <w:rsid w:val="00693B83"/>
    <w:rsid w:val="00694207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42FC"/>
    <w:rsid w:val="006C4686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CA6"/>
    <w:rsid w:val="00725E4C"/>
    <w:rsid w:val="00726155"/>
    <w:rsid w:val="00730AB8"/>
    <w:rsid w:val="007318FA"/>
    <w:rsid w:val="007319FF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600DC"/>
    <w:rsid w:val="00761962"/>
    <w:rsid w:val="007625C0"/>
    <w:rsid w:val="00763AFC"/>
    <w:rsid w:val="00763B4E"/>
    <w:rsid w:val="00766566"/>
    <w:rsid w:val="007668E6"/>
    <w:rsid w:val="00772E01"/>
    <w:rsid w:val="00774986"/>
    <w:rsid w:val="00780D60"/>
    <w:rsid w:val="0078271A"/>
    <w:rsid w:val="00782A55"/>
    <w:rsid w:val="00783F98"/>
    <w:rsid w:val="00784307"/>
    <w:rsid w:val="00785724"/>
    <w:rsid w:val="007858DB"/>
    <w:rsid w:val="007865FB"/>
    <w:rsid w:val="007866E6"/>
    <w:rsid w:val="00790A79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44CE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3F0B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36D7"/>
    <w:rsid w:val="008C37D0"/>
    <w:rsid w:val="008C6D27"/>
    <w:rsid w:val="008C7536"/>
    <w:rsid w:val="008C7A5C"/>
    <w:rsid w:val="008D0CB7"/>
    <w:rsid w:val="008D3782"/>
    <w:rsid w:val="008D4479"/>
    <w:rsid w:val="008D5F8D"/>
    <w:rsid w:val="008D63BA"/>
    <w:rsid w:val="008D6D89"/>
    <w:rsid w:val="008D7B52"/>
    <w:rsid w:val="008D7E13"/>
    <w:rsid w:val="008E286F"/>
    <w:rsid w:val="008E4EFB"/>
    <w:rsid w:val="008E59BE"/>
    <w:rsid w:val="008E5C2D"/>
    <w:rsid w:val="008E7FE1"/>
    <w:rsid w:val="008F1384"/>
    <w:rsid w:val="008F2969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B8B"/>
    <w:rsid w:val="00914FC2"/>
    <w:rsid w:val="009207C0"/>
    <w:rsid w:val="00922D1F"/>
    <w:rsid w:val="00924D7B"/>
    <w:rsid w:val="00924E7D"/>
    <w:rsid w:val="00927D1A"/>
    <w:rsid w:val="00927DEE"/>
    <w:rsid w:val="009312FA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77B09"/>
    <w:rsid w:val="009803B3"/>
    <w:rsid w:val="0098251B"/>
    <w:rsid w:val="00982EC0"/>
    <w:rsid w:val="00982EC9"/>
    <w:rsid w:val="009906FF"/>
    <w:rsid w:val="00990C61"/>
    <w:rsid w:val="00992898"/>
    <w:rsid w:val="00993063"/>
    <w:rsid w:val="00994437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898"/>
    <w:rsid w:val="009E2FF2"/>
    <w:rsid w:val="009E350A"/>
    <w:rsid w:val="009E5AAE"/>
    <w:rsid w:val="009E60BA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45C2"/>
    <w:rsid w:val="00A052C3"/>
    <w:rsid w:val="00A06CB2"/>
    <w:rsid w:val="00A111C2"/>
    <w:rsid w:val="00A115A0"/>
    <w:rsid w:val="00A12824"/>
    <w:rsid w:val="00A178CC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63D1"/>
    <w:rsid w:val="00A476BA"/>
    <w:rsid w:val="00A50511"/>
    <w:rsid w:val="00A50596"/>
    <w:rsid w:val="00A51708"/>
    <w:rsid w:val="00A51740"/>
    <w:rsid w:val="00A54517"/>
    <w:rsid w:val="00A5455A"/>
    <w:rsid w:val="00A56E7B"/>
    <w:rsid w:val="00A60DC5"/>
    <w:rsid w:val="00A648BA"/>
    <w:rsid w:val="00A6500E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A6FC0"/>
    <w:rsid w:val="00AB11C0"/>
    <w:rsid w:val="00AB25E1"/>
    <w:rsid w:val="00AB4737"/>
    <w:rsid w:val="00AB4ECB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6B10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87D2F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656"/>
    <w:rsid w:val="00BA4BA1"/>
    <w:rsid w:val="00BA5FD1"/>
    <w:rsid w:val="00BA609E"/>
    <w:rsid w:val="00BA69A8"/>
    <w:rsid w:val="00BA6F7E"/>
    <w:rsid w:val="00BB1FAA"/>
    <w:rsid w:val="00BB3EFA"/>
    <w:rsid w:val="00BC0EB3"/>
    <w:rsid w:val="00BC5604"/>
    <w:rsid w:val="00BD0027"/>
    <w:rsid w:val="00BD00F5"/>
    <w:rsid w:val="00BD137E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6A82"/>
    <w:rsid w:val="00BF7DD7"/>
    <w:rsid w:val="00C03184"/>
    <w:rsid w:val="00C032FC"/>
    <w:rsid w:val="00C035DD"/>
    <w:rsid w:val="00C04151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3362"/>
    <w:rsid w:val="00C54840"/>
    <w:rsid w:val="00C563B3"/>
    <w:rsid w:val="00C57480"/>
    <w:rsid w:val="00C6340B"/>
    <w:rsid w:val="00C64F6A"/>
    <w:rsid w:val="00C6565B"/>
    <w:rsid w:val="00C67E58"/>
    <w:rsid w:val="00C73678"/>
    <w:rsid w:val="00C73740"/>
    <w:rsid w:val="00C73BE4"/>
    <w:rsid w:val="00C80A65"/>
    <w:rsid w:val="00C823EF"/>
    <w:rsid w:val="00C8269C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2A4F"/>
    <w:rsid w:val="00CD3926"/>
    <w:rsid w:val="00CD397D"/>
    <w:rsid w:val="00CD5B7D"/>
    <w:rsid w:val="00CE4A7C"/>
    <w:rsid w:val="00CE5C79"/>
    <w:rsid w:val="00CE723C"/>
    <w:rsid w:val="00CF1AF9"/>
    <w:rsid w:val="00CF560B"/>
    <w:rsid w:val="00CF58E2"/>
    <w:rsid w:val="00CF5D26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10FD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3374"/>
    <w:rsid w:val="00D44939"/>
    <w:rsid w:val="00D52477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30B7"/>
    <w:rsid w:val="00D7337C"/>
    <w:rsid w:val="00D740DE"/>
    <w:rsid w:val="00D76024"/>
    <w:rsid w:val="00D76F40"/>
    <w:rsid w:val="00D778E5"/>
    <w:rsid w:val="00D80836"/>
    <w:rsid w:val="00D81EC9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5A48"/>
    <w:rsid w:val="00D96192"/>
    <w:rsid w:val="00D961DE"/>
    <w:rsid w:val="00D97508"/>
    <w:rsid w:val="00DA1A2F"/>
    <w:rsid w:val="00DA1A4F"/>
    <w:rsid w:val="00DA1D84"/>
    <w:rsid w:val="00DA3548"/>
    <w:rsid w:val="00DA3658"/>
    <w:rsid w:val="00DA44AE"/>
    <w:rsid w:val="00DA4A72"/>
    <w:rsid w:val="00DA6576"/>
    <w:rsid w:val="00DA682A"/>
    <w:rsid w:val="00DB01A3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3428"/>
    <w:rsid w:val="00DC55DC"/>
    <w:rsid w:val="00DC675C"/>
    <w:rsid w:val="00DD0622"/>
    <w:rsid w:val="00DD460B"/>
    <w:rsid w:val="00DD67CA"/>
    <w:rsid w:val="00DD6B6B"/>
    <w:rsid w:val="00DD6F30"/>
    <w:rsid w:val="00DD7043"/>
    <w:rsid w:val="00DE33C8"/>
    <w:rsid w:val="00DE5961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DF8"/>
    <w:rsid w:val="00E11F5D"/>
    <w:rsid w:val="00E12CBE"/>
    <w:rsid w:val="00E212B5"/>
    <w:rsid w:val="00E21322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3ED"/>
    <w:rsid w:val="00E448B4"/>
    <w:rsid w:val="00E44F86"/>
    <w:rsid w:val="00E451EC"/>
    <w:rsid w:val="00E45F05"/>
    <w:rsid w:val="00E505A4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4955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27B"/>
    <w:rsid w:val="00EE072F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2BA5"/>
    <w:rsid w:val="00F241AA"/>
    <w:rsid w:val="00F2502B"/>
    <w:rsid w:val="00F25CE6"/>
    <w:rsid w:val="00F25FEE"/>
    <w:rsid w:val="00F27874"/>
    <w:rsid w:val="00F33BBB"/>
    <w:rsid w:val="00F3457B"/>
    <w:rsid w:val="00F34AF4"/>
    <w:rsid w:val="00F42EB6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66E99"/>
    <w:rsid w:val="00F70B59"/>
    <w:rsid w:val="00F70EB7"/>
    <w:rsid w:val="00F71A52"/>
    <w:rsid w:val="00F75D7E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06E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6A7E"/>
    <w:rsid w:val="00FD72EA"/>
    <w:rsid w:val="00FE2677"/>
    <w:rsid w:val="00FE27C2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96F13A"/>
  <w15:docId w15:val="{2115D0B8-34D1-47FB-9D21-40A813E1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451EC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4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Unresolved Mention"/>
    <w:basedOn w:val="a2"/>
    <w:uiPriority w:val="99"/>
    <w:semiHidden/>
    <w:unhideWhenUsed/>
    <w:rsid w:val="00E45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niversity\kurs_4\semestr_1\python_tech\6401afanasievva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F0D712-BDF1-432B-A93A-5E510445E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TotalTime>805</TotalTime>
  <Pages>1</Pages>
  <Words>1542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 W</cp:lastModifiedBy>
  <cp:revision>92</cp:revision>
  <cp:lastPrinted>2025-12-15T18:51:00Z</cp:lastPrinted>
  <dcterms:created xsi:type="dcterms:W3CDTF">2025-11-29T16:51:00Z</dcterms:created>
  <dcterms:modified xsi:type="dcterms:W3CDTF">2025-12-15T18:52:00Z</dcterms:modified>
</cp:coreProperties>
</file>